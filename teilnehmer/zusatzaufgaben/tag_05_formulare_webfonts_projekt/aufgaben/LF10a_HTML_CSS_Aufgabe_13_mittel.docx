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DB01" w14:textId="28142C33" w:rsidR="00B50B6B" w:rsidRPr="00EB764C" w:rsidRDefault="00B50B6B" w:rsidP="00B50B6B">
      <w:pPr>
        <w:rPr>
          <w:sz w:val="32"/>
          <w:szCs w:val="32"/>
        </w:rPr>
      </w:pPr>
      <w:r w:rsidRPr="00EB764C">
        <w:rPr>
          <w:rStyle w:val="Fett"/>
          <w:sz w:val="32"/>
          <w:szCs w:val="32"/>
        </w:rPr>
        <w:t>Aufgabe 1</w:t>
      </w:r>
      <w:r w:rsidR="00EB764C" w:rsidRPr="00EB764C">
        <w:rPr>
          <w:rStyle w:val="Fett"/>
          <w:sz w:val="32"/>
          <w:szCs w:val="32"/>
        </w:rPr>
        <w:t>3</w:t>
      </w:r>
      <w:r w:rsidRPr="00EB764C">
        <w:rPr>
          <w:rStyle w:val="Fett"/>
          <w:sz w:val="32"/>
          <w:szCs w:val="32"/>
        </w:rPr>
        <w:t xml:space="preserve"> (Mittel):</w:t>
      </w:r>
      <w:r w:rsidRPr="00EB764C">
        <w:rPr>
          <w:sz w:val="32"/>
          <w:szCs w:val="32"/>
        </w:rPr>
        <w:t xml:space="preserve"> </w:t>
      </w:r>
    </w:p>
    <w:p w14:paraId="0A37F673" w14:textId="55643B3C" w:rsidR="00AB0F43" w:rsidRPr="00EB764C" w:rsidRDefault="00EB764C" w:rsidP="00EB764C">
      <w:pPr>
        <w:rPr>
          <w:sz w:val="32"/>
          <w:szCs w:val="32"/>
        </w:rPr>
      </w:pPr>
      <w:r w:rsidRPr="00EB764C">
        <w:rPr>
          <w:sz w:val="32"/>
          <w:szCs w:val="32"/>
        </w:rPr>
        <w:t>Fügen Sie CSS-Stile hinzu, um das Formular in Aufgabe 14 ansprechend zu gestalten, einschließlich der Hervorhebung ausgewählter Elemente.</w:t>
      </w:r>
    </w:p>
    <w:sectPr w:rsidR="00AB0F43" w:rsidRPr="00EB764C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E0560" w14:textId="77777777" w:rsidR="00E910D7" w:rsidRPr="003A2A29" w:rsidRDefault="00E910D7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1F191B6C" w14:textId="77777777" w:rsidR="00E910D7" w:rsidRPr="003A2A29" w:rsidRDefault="00E910D7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06E73" w14:textId="77777777" w:rsidR="00E910D7" w:rsidRPr="003A2A29" w:rsidRDefault="00E910D7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7E2D7CFA" w14:textId="77777777" w:rsidR="00E910D7" w:rsidRPr="003A2A29" w:rsidRDefault="00E910D7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116E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0B6B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0135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910D7"/>
    <w:rsid w:val="00EA49C0"/>
    <w:rsid w:val="00EA5457"/>
    <w:rsid w:val="00EB41C9"/>
    <w:rsid w:val="00EB44EF"/>
    <w:rsid w:val="00EB4A3A"/>
    <w:rsid w:val="00EB51C5"/>
    <w:rsid w:val="00EB764C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21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159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2023-10-16T06:24:00Z</cp:lastPrinted>
  <dcterms:created xsi:type="dcterms:W3CDTF">2023-10-16T06:24:00Z</dcterms:created>
  <dcterms:modified xsi:type="dcterms:W3CDTF">2023-10-16T06:24:00Z</dcterms:modified>
</cp:coreProperties>
</file>