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3763FBA7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B530B0">
        <w:rPr>
          <w:rStyle w:val="Fett"/>
          <w:sz w:val="32"/>
          <w:szCs w:val="32"/>
        </w:rPr>
        <w:t>20</w:t>
      </w:r>
      <w:r w:rsidRPr="003D44C1">
        <w:rPr>
          <w:rStyle w:val="Fett"/>
          <w:sz w:val="32"/>
          <w:szCs w:val="32"/>
        </w:rPr>
        <w:t xml:space="preserve"> (</w:t>
      </w:r>
      <w:r w:rsidR="00B530B0">
        <w:rPr>
          <w:rStyle w:val="Fett"/>
          <w:sz w:val="32"/>
          <w:szCs w:val="32"/>
        </w:rPr>
        <w:t>schwer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0A37F673" w14:textId="1E056CB1" w:rsidR="00AB0F43" w:rsidRDefault="00D3605D" w:rsidP="003D44C1">
      <w:pPr>
        <w:rPr>
          <w:sz w:val="32"/>
          <w:szCs w:val="32"/>
        </w:rPr>
      </w:pPr>
      <w:r>
        <w:rPr>
          <w:sz w:val="32"/>
          <w:szCs w:val="32"/>
        </w:rPr>
        <w:t xml:space="preserve">Erstellen sie aus dem </w:t>
      </w:r>
      <w:proofErr w:type="spellStart"/>
      <w:r>
        <w:rPr>
          <w:sz w:val="32"/>
          <w:szCs w:val="32"/>
        </w:rPr>
        <w:t>Div</w:t>
      </w:r>
      <w:proofErr w:type="spellEnd"/>
      <w:r>
        <w:rPr>
          <w:sz w:val="32"/>
          <w:szCs w:val="32"/>
        </w:rPr>
        <w:t xml:space="preserve"> eine </w:t>
      </w:r>
      <w:proofErr w:type="spellStart"/>
      <w:r>
        <w:rPr>
          <w:sz w:val="32"/>
          <w:szCs w:val="32"/>
        </w:rPr>
        <w:t>Blütte</w:t>
      </w:r>
      <w:proofErr w:type="spellEnd"/>
      <w:r w:rsidR="00B530B0">
        <w:rPr>
          <w:sz w:val="32"/>
          <w:szCs w:val="32"/>
        </w:rPr>
        <w:t>.</w:t>
      </w:r>
    </w:p>
    <w:p w14:paraId="76AF4D7B" w14:textId="7D9D271A" w:rsidR="00D3605D" w:rsidRPr="003D44C1" w:rsidRDefault="00D3605D" w:rsidP="003D44C1">
      <w:pPr>
        <w:rPr>
          <w:sz w:val="32"/>
          <w:szCs w:val="32"/>
        </w:rPr>
      </w:pPr>
      <w:r w:rsidRPr="00D3605D">
        <w:rPr>
          <w:sz w:val="32"/>
          <w:szCs w:val="32"/>
        </w:rPr>
        <w:drawing>
          <wp:inline distT="0" distB="0" distL="0" distR="0" wp14:anchorId="10F1FFF1" wp14:editId="0C4B1503">
            <wp:extent cx="5400040" cy="4351655"/>
            <wp:effectExtent l="0" t="0" r="0" b="0"/>
            <wp:docPr id="1506536226" name="Grafik 1" descr="Ein Bild, das Blume, Kreativitä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36226" name="Grafik 1" descr="Ein Bild, das Blume, Kreativitä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05D" w:rsidRPr="003D44C1" w:rsidSect="004A3AE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6ABBD" w14:textId="77777777" w:rsidR="004A3AE9" w:rsidRPr="003A2A29" w:rsidRDefault="004A3AE9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49052523" w14:textId="77777777" w:rsidR="004A3AE9" w:rsidRPr="003A2A29" w:rsidRDefault="004A3AE9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0F8994" w14:textId="77777777" w:rsidR="004A3AE9" w:rsidRPr="003A2A29" w:rsidRDefault="004A3AE9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D51153E" w14:textId="77777777" w:rsidR="004A3AE9" w:rsidRPr="003A2A29" w:rsidRDefault="004A3AE9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3AE9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8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62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2024-02-23T07:02:00Z</cp:lastPrinted>
  <dcterms:created xsi:type="dcterms:W3CDTF">2024-02-23T08:42:00Z</dcterms:created>
  <dcterms:modified xsi:type="dcterms:W3CDTF">2024-02-23T08:42:00Z</dcterms:modified>
</cp:coreProperties>
</file>