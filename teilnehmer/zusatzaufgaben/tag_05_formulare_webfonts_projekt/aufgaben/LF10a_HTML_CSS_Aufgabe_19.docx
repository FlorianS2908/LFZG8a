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29E32B51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>Aufgabe 1</w:t>
      </w:r>
      <w:r w:rsidR="00BE0937">
        <w:rPr>
          <w:rStyle w:val="Fett"/>
          <w:sz w:val="32"/>
          <w:szCs w:val="32"/>
        </w:rPr>
        <w:t>9</w:t>
      </w:r>
      <w:r w:rsidRPr="003D44C1">
        <w:rPr>
          <w:rStyle w:val="Fett"/>
          <w:sz w:val="32"/>
          <w:szCs w:val="32"/>
        </w:rPr>
        <w:t xml:space="preserve"> (</w:t>
      </w:r>
      <w:r w:rsidR="00BE0937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0A37F673" w14:textId="0C439BC7" w:rsidR="00AB0F43" w:rsidRPr="003D44C1" w:rsidRDefault="003D44C1" w:rsidP="003D44C1">
      <w:pPr>
        <w:rPr>
          <w:sz w:val="32"/>
          <w:szCs w:val="32"/>
        </w:rPr>
      </w:pPr>
      <w:r w:rsidRPr="003D44C1">
        <w:rPr>
          <w:sz w:val="32"/>
          <w:szCs w:val="32"/>
        </w:rPr>
        <w:t xml:space="preserve">Erstellen Sie </w:t>
      </w:r>
      <w:r w:rsidR="00BE0937">
        <w:rPr>
          <w:sz w:val="32"/>
          <w:szCs w:val="32"/>
        </w:rPr>
        <w:t xml:space="preserve">ein </w:t>
      </w:r>
      <w:proofErr w:type="gramStart"/>
      <w:r w:rsidR="00BE0937">
        <w:rPr>
          <w:sz w:val="32"/>
          <w:szCs w:val="32"/>
        </w:rPr>
        <w:t>HTML Element</w:t>
      </w:r>
      <w:proofErr w:type="gramEnd"/>
      <w:r w:rsidR="00BE0937">
        <w:rPr>
          <w:sz w:val="32"/>
          <w:szCs w:val="32"/>
        </w:rPr>
        <w:t xml:space="preserve"> welches Sie durch Styling zu einer Ellipse machen.</w:t>
      </w:r>
    </w:p>
    <w:sectPr w:rsidR="00AB0F43" w:rsidRPr="003D44C1" w:rsidSect="007D10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C44F2" w14:textId="77777777" w:rsidR="007D108C" w:rsidRPr="003A2A29" w:rsidRDefault="007D108C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1E9DF7F" w14:textId="77777777" w:rsidR="007D108C" w:rsidRPr="003A2A29" w:rsidRDefault="007D108C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C60BD" w14:textId="77777777" w:rsidR="007D108C" w:rsidRPr="003A2A29" w:rsidRDefault="007D108C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48A4D94" w14:textId="77777777" w:rsidR="007D108C" w:rsidRPr="003A2A29" w:rsidRDefault="007D108C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108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103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2019-03-28T21:50:00Z</cp:lastPrinted>
  <dcterms:created xsi:type="dcterms:W3CDTF">2024-02-23T07:02:00Z</dcterms:created>
  <dcterms:modified xsi:type="dcterms:W3CDTF">2024-02-23T07:02:00Z</dcterms:modified>
</cp:coreProperties>
</file>