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2B8D55E3" w:rsidR="003D44C1" w:rsidRPr="001550D8" w:rsidRDefault="003D44C1" w:rsidP="003D44C1">
      <w:pPr>
        <w:rPr>
          <w:b/>
          <w:bCs/>
          <w:sz w:val="32"/>
          <w:szCs w:val="32"/>
        </w:rPr>
      </w:pPr>
      <w:r w:rsidRPr="003D44C1">
        <w:rPr>
          <w:rStyle w:val="Fett"/>
          <w:sz w:val="32"/>
          <w:szCs w:val="32"/>
        </w:rPr>
        <w:t xml:space="preserve">Aufgabe </w:t>
      </w:r>
      <w:r w:rsidR="00545A43">
        <w:rPr>
          <w:rStyle w:val="Fett"/>
          <w:sz w:val="32"/>
          <w:szCs w:val="32"/>
        </w:rPr>
        <w:t>3</w:t>
      </w:r>
      <w:r w:rsidR="001550D8">
        <w:rPr>
          <w:rStyle w:val="Fett"/>
          <w:sz w:val="32"/>
          <w:szCs w:val="32"/>
        </w:rPr>
        <w:t>7</w:t>
      </w:r>
      <w:r w:rsidRPr="003D44C1">
        <w:rPr>
          <w:rStyle w:val="Fett"/>
          <w:sz w:val="32"/>
          <w:szCs w:val="32"/>
        </w:rPr>
        <w:t xml:space="preserve"> (</w:t>
      </w:r>
      <w:r w:rsidR="00F37653">
        <w:rPr>
          <w:rStyle w:val="Fett"/>
          <w:sz w:val="32"/>
          <w:szCs w:val="32"/>
        </w:rPr>
        <w:t>mittel</w:t>
      </w:r>
      <w:r w:rsidRPr="003D44C1">
        <w:rPr>
          <w:rStyle w:val="Fett"/>
          <w:sz w:val="32"/>
          <w:szCs w:val="32"/>
        </w:rPr>
        <w:t>):</w:t>
      </w:r>
      <w:r w:rsidRPr="003D44C1">
        <w:rPr>
          <w:sz w:val="32"/>
          <w:szCs w:val="32"/>
        </w:rPr>
        <w:t xml:space="preserve"> </w:t>
      </w:r>
    </w:p>
    <w:p w14:paraId="7234971A" w14:textId="77777777" w:rsidR="001550D8" w:rsidRPr="001550D8" w:rsidRDefault="001550D8" w:rsidP="001550D8">
      <w:pPr>
        <w:rPr>
          <w:sz w:val="24"/>
          <w:szCs w:val="24"/>
        </w:rPr>
      </w:pPr>
      <w:r w:rsidRPr="001550D8">
        <w:rPr>
          <w:rStyle w:val="Fett"/>
          <w:sz w:val="24"/>
          <w:szCs w:val="24"/>
        </w:rPr>
        <w:t>Benutzerdefinierte Schriftarten:</w:t>
      </w:r>
      <w:r w:rsidRPr="001550D8">
        <w:rPr>
          <w:sz w:val="24"/>
          <w:szCs w:val="24"/>
        </w:rPr>
        <w:t xml:space="preserve"> </w:t>
      </w:r>
    </w:p>
    <w:p w14:paraId="76AF4D7B" w14:textId="681E6C7B" w:rsidR="00D3605D" w:rsidRPr="001550D8" w:rsidRDefault="001550D8" w:rsidP="001550D8">
      <w:pPr>
        <w:rPr>
          <w:sz w:val="24"/>
          <w:szCs w:val="24"/>
        </w:rPr>
      </w:pPr>
      <w:r w:rsidRPr="001550D8">
        <w:rPr>
          <w:sz w:val="24"/>
          <w:szCs w:val="24"/>
        </w:rPr>
        <w:t>Verwende Google Fonts oder andere Dienste, um benutzerdefinierte Schriftarten in deine Seite zu integrieren und zu verwenden.</w:t>
      </w:r>
    </w:p>
    <w:sectPr w:rsidR="00D3605D" w:rsidRPr="001550D8" w:rsidSect="00B5720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E39A77" w14:textId="77777777" w:rsidR="00B5720F" w:rsidRPr="003A2A29" w:rsidRDefault="00B5720F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76CE531D" w14:textId="77777777" w:rsidR="00B5720F" w:rsidRPr="003A2A29" w:rsidRDefault="00B5720F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1D7B33" w14:textId="77777777" w:rsidR="00B5720F" w:rsidRPr="003A2A29" w:rsidRDefault="00B5720F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24A4824E" w14:textId="77777777" w:rsidR="00B5720F" w:rsidRPr="003A2A29" w:rsidRDefault="00B5720F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1D62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0D8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0EC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608"/>
    <w:rsid w:val="00367F5C"/>
    <w:rsid w:val="00371F08"/>
    <w:rsid w:val="0037228D"/>
    <w:rsid w:val="00372C36"/>
    <w:rsid w:val="00372E88"/>
    <w:rsid w:val="003750B1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32E9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5A43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429E6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0B11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4797F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5720F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3605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37653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0279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8479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24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181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2024-02-23T09:53:00Z</cp:lastPrinted>
  <dcterms:created xsi:type="dcterms:W3CDTF">2024-02-23T09:56:00Z</dcterms:created>
  <dcterms:modified xsi:type="dcterms:W3CDTF">2024-02-23T09:56:00Z</dcterms:modified>
</cp:coreProperties>
</file>