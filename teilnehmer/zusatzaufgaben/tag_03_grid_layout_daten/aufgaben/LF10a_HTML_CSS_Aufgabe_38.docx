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96F454" w14:textId="77777777" w:rsidR="00734A6B" w:rsidRPr="00734A6B" w:rsidRDefault="00734A6B" w:rsidP="00734A6B">
      <w:pPr>
        <w:rPr>
          <w:b/>
          <w:bCs/>
        </w:rPr>
      </w:pPr>
      <w:r w:rsidRPr="00734A6B">
        <w:rPr>
          <w:b/>
          <w:bCs/>
        </w:rPr>
        <w:t>Container-Positionierung</w:t>
      </w:r>
    </w:p>
    <w:p w14:paraId="6D28122E" w14:textId="77777777" w:rsidR="00734A6B" w:rsidRPr="00734A6B" w:rsidRDefault="00734A6B" w:rsidP="00734A6B">
      <w:pPr>
        <w:rPr>
          <w:b/>
          <w:bCs/>
        </w:rPr>
      </w:pPr>
      <w:r w:rsidRPr="00734A6B">
        <w:rPr>
          <w:b/>
          <w:bCs/>
        </w:rPr>
        <w:t>Ziel:</w:t>
      </w:r>
    </w:p>
    <w:p w14:paraId="354E5C7B" w14:textId="77777777" w:rsidR="00734A6B" w:rsidRPr="00734A6B" w:rsidRDefault="00734A6B" w:rsidP="00734A6B">
      <w:r w:rsidRPr="00734A6B">
        <w:t xml:space="preserve">Erstelle eine HTML-Datei mit einem Stylesheet (CSS), in der 5 farbige Container jeweils an den Positionen Top Right, Top </w:t>
      </w:r>
      <w:proofErr w:type="spellStart"/>
      <w:r w:rsidRPr="00734A6B">
        <w:t>Left</w:t>
      </w:r>
      <w:proofErr w:type="spellEnd"/>
      <w:r w:rsidRPr="00734A6B">
        <w:t xml:space="preserve">, Center, Bottom Right und Bottom </w:t>
      </w:r>
      <w:proofErr w:type="spellStart"/>
      <w:r w:rsidRPr="00734A6B">
        <w:t>Left</w:t>
      </w:r>
      <w:proofErr w:type="spellEnd"/>
      <w:r w:rsidRPr="00734A6B">
        <w:t xml:space="preserve"> positioniert werden. Jeder Container soll eine gepunktete Border haben.</w:t>
      </w:r>
    </w:p>
    <w:p w14:paraId="1A3EB892" w14:textId="77777777" w:rsidR="00734A6B" w:rsidRPr="00734A6B" w:rsidRDefault="00734A6B" w:rsidP="00734A6B">
      <w:pPr>
        <w:rPr>
          <w:b/>
          <w:bCs/>
        </w:rPr>
      </w:pPr>
      <w:r w:rsidRPr="00734A6B">
        <w:rPr>
          <w:b/>
          <w:bCs/>
        </w:rPr>
        <w:t>Anforderungen:</w:t>
      </w:r>
    </w:p>
    <w:p w14:paraId="733B835D" w14:textId="77777777" w:rsidR="00734A6B" w:rsidRPr="00734A6B" w:rsidRDefault="00734A6B" w:rsidP="00734A6B">
      <w:pPr>
        <w:numPr>
          <w:ilvl w:val="0"/>
          <w:numId w:val="21"/>
        </w:numPr>
      </w:pPr>
      <w:r w:rsidRPr="00734A6B">
        <w:t>Erstelle eine HTML-Datei und eine verknüpfte CSS-Datei.</w:t>
      </w:r>
    </w:p>
    <w:p w14:paraId="4D2B8E2E" w14:textId="77777777" w:rsidR="00734A6B" w:rsidRPr="00734A6B" w:rsidRDefault="00734A6B" w:rsidP="00734A6B">
      <w:pPr>
        <w:numPr>
          <w:ilvl w:val="0"/>
          <w:numId w:val="21"/>
        </w:numPr>
      </w:pPr>
      <w:r w:rsidRPr="00734A6B">
        <w:t>Die Seite soll 5 Container enthalten, jeder in einer unterschiedlichen Farbe.</w:t>
      </w:r>
    </w:p>
    <w:p w14:paraId="1AFA5D3F" w14:textId="77777777" w:rsidR="00734A6B" w:rsidRPr="00734A6B" w:rsidRDefault="00734A6B" w:rsidP="00734A6B">
      <w:pPr>
        <w:numPr>
          <w:ilvl w:val="0"/>
          <w:numId w:val="21"/>
        </w:numPr>
      </w:pPr>
      <w:r w:rsidRPr="00734A6B">
        <w:t xml:space="preserve">Jeder Container soll eine gepunktete Border haben (z.B. </w:t>
      </w:r>
      <w:proofErr w:type="spellStart"/>
      <w:r w:rsidRPr="00734A6B">
        <w:t>border</w:t>
      </w:r>
      <w:proofErr w:type="spellEnd"/>
      <w:r w:rsidRPr="00734A6B">
        <w:t xml:space="preserve">: 2px </w:t>
      </w:r>
      <w:proofErr w:type="spellStart"/>
      <w:r w:rsidRPr="00734A6B">
        <w:t>dotted</w:t>
      </w:r>
      <w:proofErr w:type="spellEnd"/>
      <w:r w:rsidRPr="00734A6B">
        <w:t>;).</w:t>
      </w:r>
    </w:p>
    <w:p w14:paraId="11D7E7E5" w14:textId="77777777" w:rsidR="00734A6B" w:rsidRPr="00734A6B" w:rsidRDefault="00734A6B" w:rsidP="00734A6B">
      <w:pPr>
        <w:numPr>
          <w:ilvl w:val="0"/>
          <w:numId w:val="21"/>
        </w:numPr>
      </w:pPr>
      <w:r w:rsidRPr="00734A6B">
        <w:t>Die Container sollen wie folgt positioniert werden:</w:t>
      </w:r>
    </w:p>
    <w:p w14:paraId="22E803E6" w14:textId="77777777" w:rsidR="00734A6B" w:rsidRPr="00734A6B" w:rsidRDefault="00734A6B" w:rsidP="00734A6B">
      <w:pPr>
        <w:numPr>
          <w:ilvl w:val="1"/>
          <w:numId w:val="21"/>
        </w:numPr>
      </w:pPr>
      <w:r w:rsidRPr="00734A6B">
        <w:rPr>
          <w:b/>
          <w:bCs/>
        </w:rPr>
        <w:t xml:space="preserve">Top </w:t>
      </w:r>
      <w:proofErr w:type="spellStart"/>
      <w:r w:rsidRPr="00734A6B">
        <w:rPr>
          <w:b/>
          <w:bCs/>
        </w:rPr>
        <w:t>Left</w:t>
      </w:r>
      <w:proofErr w:type="spellEnd"/>
      <w:r w:rsidRPr="00734A6B">
        <w:t>: oben links</w:t>
      </w:r>
    </w:p>
    <w:p w14:paraId="39EA61E0" w14:textId="77777777" w:rsidR="00734A6B" w:rsidRPr="00734A6B" w:rsidRDefault="00734A6B" w:rsidP="00734A6B">
      <w:pPr>
        <w:numPr>
          <w:ilvl w:val="1"/>
          <w:numId w:val="21"/>
        </w:numPr>
      </w:pPr>
      <w:r w:rsidRPr="00734A6B">
        <w:rPr>
          <w:b/>
          <w:bCs/>
        </w:rPr>
        <w:t>Top Right</w:t>
      </w:r>
      <w:r w:rsidRPr="00734A6B">
        <w:t>: oben rechts</w:t>
      </w:r>
    </w:p>
    <w:p w14:paraId="6FB9A79D" w14:textId="77777777" w:rsidR="00734A6B" w:rsidRPr="00734A6B" w:rsidRDefault="00734A6B" w:rsidP="00734A6B">
      <w:pPr>
        <w:numPr>
          <w:ilvl w:val="1"/>
          <w:numId w:val="21"/>
        </w:numPr>
      </w:pPr>
      <w:r w:rsidRPr="00734A6B">
        <w:rPr>
          <w:b/>
          <w:bCs/>
        </w:rPr>
        <w:t>Center</w:t>
      </w:r>
      <w:r w:rsidRPr="00734A6B">
        <w:t>: zentriert in der Mitte des Bildschirms</w:t>
      </w:r>
    </w:p>
    <w:p w14:paraId="406018B0" w14:textId="77777777" w:rsidR="00734A6B" w:rsidRPr="00734A6B" w:rsidRDefault="00734A6B" w:rsidP="00734A6B">
      <w:pPr>
        <w:numPr>
          <w:ilvl w:val="1"/>
          <w:numId w:val="21"/>
        </w:numPr>
      </w:pPr>
      <w:r w:rsidRPr="00734A6B">
        <w:rPr>
          <w:b/>
          <w:bCs/>
        </w:rPr>
        <w:t xml:space="preserve">Bottom </w:t>
      </w:r>
      <w:proofErr w:type="spellStart"/>
      <w:r w:rsidRPr="00734A6B">
        <w:rPr>
          <w:b/>
          <w:bCs/>
        </w:rPr>
        <w:t>Left</w:t>
      </w:r>
      <w:proofErr w:type="spellEnd"/>
      <w:r w:rsidRPr="00734A6B">
        <w:t>: unten links</w:t>
      </w:r>
    </w:p>
    <w:p w14:paraId="419FEC15" w14:textId="77777777" w:rsidR="00734A6B" w:rsidRPr="00734A6B" w:rsidRDefault="00734A6B" w:rsidP="00734A6B">
      <w:pPr>
        <w:numPr>
          <w:ilvl w:val="1"/>
          <w:numId w:val="21"/>
        </w:numPr>
      </w:pPr>
      <w:r w:rsidRPr="00734A6B">
        <w:rPr>
          <w:b/>
          <w:bCs/>
        </w:rPr>
        <w:t>Bottom Right</w:t>
      </w:r>
      <w:r w:rsidRPr="00734A6B">
        <w:t>: unten rechts</w:t>
      </w:r>
    </w:p>
    <w:p w14:paraId="2F30BACC" w14:textId="77777777" w:rsidR="00734A6B" w:rsidRPr="00734A6B" w:rsidRDefault="00734A6B" w:rsidP="00734A6B">
      <w:pPr>
        <w:rPr>
          <w:b/>
          <w:bCs/>
        </w:rPr>
      </w:pPr>
      <w:r w:rsidRPr="00734A6B">
        <w:rPr>
          <w:b/>
          <w:bCs/>
        </w:rPr>
        <w:t>Hinweise:</w:t>
      </w:r>
    </w:p>
    <w:p w14:paraId="7B7ADD6D" w14:textId="77777777" w:rsidR="00734A6B" w:rsidRPr="00734A6B" w:rsidRDefault="00734A6B" w:rsidP="00734A6B">
      <w:pPr>
        <w:numPr>
          <w:ilvl w:val="0"/>
          <w:numId w:val="22"/>
        </w:numPr>
      </w:pPr>
      <w:r w:rsidRPr="00734A6B">
        <w:t xml:space="preserve">Verwende </w:t>
      </w:r>
      <w:proofErr w:type="spellStart"/>
      <w:r w:rsidRPr="00734A6B">
        <w:t>Flexbox</w:t>
      </w:r>
      <w:proofErr w:type="spellEnd"/>
      <w:r w:rsidRPr="00734A6B">
        <w:t xml:space="preserve"> oder </w:t>
      </w:r>
      <w:proofErr w:type="spellStart"/>
      <w:r w:rsidRPr="00734A6B">
        <w:t>position</w:t>
      </w:r>
      <w:proofErr w:type="spellEnd"/>
      <w:r w:rsidRPr="00734A6B">
        <w:t xml:space="preserve"> in CSS, um die Positionierung zu erreichen.</w:t>
      </w:r>
    </w:p>
    <w:p w14:paraId="338D9D14" w14:textId="77777777" w:rsidR="00734A6B" w:rsidRPr="00734A6B" w:rsidRDefault="00734A6B" w:rsidP="00734A6B">
      <w:pPr>
        <w:numPr>
          <w:ilvl w:val="0"/>
          <w:numId w:val="22"/>
        </w:numPr>
      </w:pPr>
      <w:r w:rsidRPr="00734A6B">
        <w:t>Nutze unterschiedliche Farben für die Container.</w:t>
      </w:r>
    </w:p>
    <w:p w14:paraId="5ACFD31E" w14:textId="77777777" w:rsidR="00734A6B" w:rsidRPr="00734A6B" w:rsidRDefault="00734A6B" w:rsidP="00734A6B">
      <w:pPr>
        <w:numPr>
          <w:ilvl w:val="0"/>
          <w:numId w:val="22"/>
        </w:numPr>
      </w:pPr>
      <w:r w:rsidRPr="00734A6B">
        <w:t>Jeder Container soll eine feste Größe von z.B. 100x100px haben.</w:t>
      </w:r>
    </w:p>
    <w:p w14:paraId="76AF4D7B" w14:textId="1445132A" w:rsidR="00D3605D" w:rsidRPr="00734A6B" w:rsidRDefault="00D3605D" w:rsidP="00734A6B"/>
    <w:sectPr w:rsidR="00D3605D" w:rsidRPr="00734A6B" w:rsidSect="00B5720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B42F2" w14:textId="77777777" w:rsidR="00485BDD" w:rsidRPr="003A2A29" w:rsidRDefault="00485BDD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731ABEB7" w14:textId="77777777" w:rsidR="00485BDD" w:rsidRPr="003A2A29" w:rsidRDefault="00485BDD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ACA99" w14:textId="77777777" w:rsidR="00485BDD" w:rsidRPr="003A2A29" w:rsidRDefault="00485BDD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649A6978" w14:textId="77777777" w:rsidR="00485BDD" w:rsidRPr="003A2A29" w:rsidRDefault="00485BDD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60208"/>
    <w:multiLevelType w:val="multilevel"/>
    <w:tmpl w:val="3CF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3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39293F"/>
    <w:multiLevelType w:val="multilevel"/>
    <w:tmpl w:val="135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2"/>
  </w:num>
  <w:num w:numId="2" w16cid:durableId="443427211">
    <w:abstractNumId w:val="13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6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5"/>
  </w:num>
  <w:num w:numId="16" w16cid:durableId="1234394644">
    <w:abstractNumId w:val="15"/>
    <w:lvlOverride w:ilvl="0">
      <w:startOverride w:val="1"/>
    </w:lvlOverride>
  </w:num>
  <w:num w:numId="17" w16cid:durableId="1221019378">
    <w:abstractNumId w:val="15"/>
    <w:lvlOverride w:ilvl="0">
      <w:startOverride w:val="1"/>
    </w:lvlOverride>
  </w:num>
  <w:num w:numId="18" w16cid:durableId="1413963211">
    <w:abstractNumId w:val="15"/>
    <w:lvlOverride w:ilvl="0">
      <w:startOverride w:val="1"/>
    </w:lvlOverride>
  </w:num>
  <w:num w:numId="19" w16cid:durableId="2098136559">
    <w:abstractNumId w:val="15"/>
    <w:lvlOverride w:ilvl="0">
      <w:startOverride w:val="1"/>
    </w:lvlOverride>
  </w:num>
  <w:num w:numId="20" w16cid:durableId="826362911">
    <w:abstractNumId w:val="10"/>
  </w:num>
  <w:num w:numId="21" w16cid:durableId="1535002897">
    <w:abstractNumId w:val="11"/>
  </w:num>
  <w:num w:numId="22" w16cid:durableId="1739935899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1D62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0D8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0CBE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0EC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608"/>
    <w:rsid w:val="00367F5C"/>
    <w:rsid w:val="00371F08"/>
    <w:rsid w:val="0037228D"/>
    <w:rsid w:val="00372C36"/>
    <w:rsid w:val="00372E88"/>
    <w:rsid w:val="003750B1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2E9"/>
    <w:rsid w:val="00485809"/>
    <w:rsid w:val="00485BDD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5A43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64B52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4A6B"/>
    <w:rsid w:val="00737EC3"/>
    <w:rsid w:val="007429E6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0B11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4797F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5720F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3605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37653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0279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8479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121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887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2024-02-23T09:53:00Z</cp:lastPrinted>
  <dcterms:created xsi:type="dcterms:W3CDTF">2024-09-27T08:42:00Z</dcterms:created>
  <dcterms:modified xsi:type="dcterms:W3CDTF">2024-09-27T08:42:00Z</dcterms:modified>
</cp:coreProperties>
</file>