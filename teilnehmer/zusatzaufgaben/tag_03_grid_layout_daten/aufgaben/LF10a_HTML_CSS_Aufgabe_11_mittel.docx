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8DB01" w14:textId="63CADD7C" w:rsidR="00B50B6B" w:rsidRPr="00C90135" w:rsidRDefault="00B50B6B" w:rsidP="00B50B6B">
      <w:pPr>
        <w:rPr>
          <w:sz w:val="32"/>
          <w:szCs w:val="32"/>
        </w:rPr>
      </w:pPr>
      <w:r w:rsidRPr="00C90135">
        <w:rPr>
          <w:rStyle w:val="Fett"/>
          <w:sz w:val="32"/>
          <w:szCs w:val="32"/>
        </w:rPr>
        <w:t>Aufgabe 1</w:t>
      </w:r>
      <w:r w:rsidR="00C90135">
        <w:rPr>
          <w:rStyle w:val="Fett"/>
          <w:sz w:val="32"/>
          <w:szCs w:val="32"/>
        </w:rPr>
        <w:t>1</w:t>
      </w:r>
      <w:r w:rsidRPr="00C90135">
        <w:rPr>
          <w:rStyle w:val="Fett"/>
          <w:sz w:val="32"/>
          <w:szCs w:val="32"/>
        </w:rPr>
        <w:t xml:space="preserve"> (Mittel):</w:t>
      </w:r>
      <w:r w:rsidRPr="00C90135">
        <w:rPr>
          <w:sz w:val="32"/>
          <w:szCs w:val="32"/>
        </w:rPr>
        <w:t xml:space="preserve"> </w:t>
      </w:r>
    </w:p>
    <w:p w14:paraId="0A37F673" w14:textId="4CEC1736" w:rsidR="00AB0F43" w:rsidRPr="00C90135" w:rsidRDefault="00C90135" w:rsidP="00C90135">
      <w:pPr>
        <w:rPr>
          <w:sz w:val="32"/>
          <w:szCs w:val="32"/>
        </w:rPr>
      </w:pPr>
      <w:r w:rsidRPr="00C90135">
        <w:rPr>
          <w:sz w:val="32"/>
          <w:szCs w:val="32"/>
        </w:rPr>
        <w:t>Fügen Sie CSS-Stile hinzu, um die Tabelle in Aufgabe 12 ansprechend zu gestalten, z. B. Zellenabstände, Hintergrundfarben und Textausrichtung.</w:t>
      </w:r>
    </w:p>
    <w:sectPr w:rsidR="00AB0F43" w:rsidRPr="00C90135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0A826" w14:textId="77777777" w:rsidR="00BB060E" w:rsidRPr="003A2A29" w:rsidRDefault="00BB060E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2DE76DF5" w14:textId="77777777" w:rsidR="00BB060E" w:rsidRPr="003A2A29" w:rsidRDefault="00BB060E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B5252" w14:textId="77777777" w:rsidR="00BB060E" w:rsidRPr="003A2A29" w:rsidRDefault="00BB060E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4508DC60" w14:textId="77777777" w:rsidR="00BB060E" w:rsidRPr="003A2A29" w:rsidRDefault="00BB060E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675C2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10AE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3357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34DC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2770A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0B6B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060E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0135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D5334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22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164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2023-10-16T06:22:00Z</cp:lastPrinted>
  <dcterms:created xsi:type="dcterms:W3CDTF">2023-10-16T06:23:00Z</dcterms:created>
  <dcterms:modified xsi:type="dcterms:W3CDTF">2023-10-16T06:23:00Z</dcterms:modified>
</cp:coreProperties>
</file>