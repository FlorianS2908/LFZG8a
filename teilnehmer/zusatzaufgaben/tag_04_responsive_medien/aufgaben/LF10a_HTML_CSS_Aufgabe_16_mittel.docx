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717A3584" w:rsidR="00B50B6B" w:rsidRPr="000C3621" w:rsidRDefault="00B50B6B" w:rsidP="00B50B6B">
      <w:pPr>
        <w:rPr>
          <w:sz w:val="32"/>
          <w:szCs w:val="32"/>
        </w:rPr>
      </w:pPr>
      <w:r w:rsidRPr="000C3621">
        <w:rPr>
          <w:rStyle w:val="Fett"/>
          <w:sz w:val="32"/>
          <w:szCs w:val="32"/>
        </w:rPr>
        <w:t>Aufgabe 1</w:t>
      </w:r>
      <w:r w:rsidR="000C3621" w:rsidRPr="000C3621">
        <w:rPr>
          <w:rStyle w:val="Fett"/>
          <w:sz w:val="32"/>
          <w:szCs w:val="32"/>
        </w:rPr>
        <w:t>6</w:t>
      </w:r>
      <w:r w:rsidRPr="000C3621">
        <w:rPr>
          <w:rStyle w:val="Fett"/>
          <w:sz w:val="32"/>
          <w:szCs w:val="32"/>
        </w:rPr>
        <w:t xml:space="preserve"> (Mittel):</w:t>
      </w:r>
      <w:r w:rsidRPr="000C3621">
        <w:rPr>
          <w:sz w:val="32"/>
          <w:szCs w:val="32"/>
        </w:rPr>
        <w:t xml:space="preserve"> </w:t>
      </w:r>
    </w:p>
    <w:p w14:paraId="0A37F673" w14:textId="2A35F378" w:rsidR="00AB0F43" w:rsidRPr="000C3621" w:rsidRDefault="000C3621" w:rsidP="000C3621">
      <w:pPr>
        <w:rPr>
          <w:sz w:val="32"/>
          <w:szCs w:val="32"/>
        </w:rPr>
      </w:pPr>
      <w:r w:rsidRPr="000C3621">
        <w:rPr>
          <w:sz w:val="32"/>
          <w:szCs w:val="32"/>
        </w:rPr>
        <w:t>Erstellen Sie eine HTML-Seite mit einem eingebetteten Video. Verwenden Sie das "</w:t>
      </w:r>
      <w:proofErr w:type="spellStart"/>
      <w:r w:rsidRPr="000C3621">
        <w:rPr>
          <w:sz w:val="32"/>
          <w:szCs w:val="32"/>
        </w:rPr>
        <w:t>controls</w:t>
      </w:r>
      <w:proofErr w:type="spellEnd"/>
      <w:r w:rsidRPr="000C3621">
        <w:rPr>
          <w:sz w:val="32"/>
          <w:szCs w:val="32"/>
        </w:rPr>
        <w:t>"-Attribut, um Steuerelemente für das Video anzuzeigen.</w:t>
      </w:r>
    </w:p>
    <w:sectPr w:rsidR="00AB0F43" w:rsidRPr="000C3621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1F705" w14:textId="77777777" w:rsidR="00BD747B" w:rsidRPr="003A2A29" w:rsidRDefault="00BD747B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D8ECB2F" w14:textId="77777777" w:rsidR="00BD747B" w:rsidRPr="003A2A29" w:rsidRDefault="00BD747B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A6476" w14:textId="77777777" w:rsidR="00BD747B" w:rsidRPr="003A2A29" w:rsidRDefault="00BD747B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C01F883" w14:textId="77777777" w:rsidR="00BD747B" w:rsidRPr="003A2A29" w:rsidRDefault="00BD747B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3621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59E7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226E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D747B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B764C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22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165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2023-10-16T06:25:00Z</cp:lastPrinted>
  <dcterms:created xsi:type="dcterms:W3CDTF">2023-10-16T06:26:00Z</dcterms:created>
  <dcterms:modified xsi:type="dcterms:W3CDTF">2023-10-16T06:26:00Z</dcterms:modified>
</cp:coreProperties>
</file>