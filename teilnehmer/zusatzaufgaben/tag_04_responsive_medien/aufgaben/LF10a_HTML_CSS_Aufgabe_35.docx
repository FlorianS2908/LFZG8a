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41809C3B" w:rsidR="003D44C1" w:rsidRDefault="003D44C1" w:rsidP="003D44C1">
      <w:pPr>
        <w:rPr>
          <w:sz w:val="32"/>
          <w:szCs w:val="32"/>
        </w:rPr>
      </w:pPr>
      <w:r w:rsidRPr="003D44C1">
        <w:rPr>
          <w:rStyle w:val="Fett"/>
          <w:sz w:val="32"/>
          <w:szCs w:val="32"/>
        </w:rPr>
        <w:t xml:space="preserve">Aufgabe </w:t>
      </w:r>
      <w:r w:rsidR="00545A43">
        <w:rPr>
          <w:rStyle w:val="Fett"/>
          <w:sz w:val="32"/>
          <w:szCs w:val="32"/>
        </w:rPr>
        <w:t>3</w:t>
      </w:r>
      <w:r w:rsidR="00367608">
        <w:rPr>
          <w:rStyle w:val="Fett"/>
          <w:sz w:val="32"/>
          <w:szCs w:val="32"/>
        </w:rPr>
        <w:t>5</w:t>
      </w:r>
      <w:r w:rsidRPr="003D44C1">
        <w:rPr>
          <w:rStyle w:val="Fett"/>
          <w:sz w:val="32"/>
          <w:szCs w:val="32"/>
        </w:rPr>
        <w:t xml:space="preserve"> (</w:t>
      </w:r>
      <w:r w:rsidR="00F37653">
        <w:rPr>
          <w:rStyle w:val="Fett"/>
          <w:sz w:val="32"/>
          <w:szCs w:val="32"/>
        </w:rPr>
        <w:t>mittel</w:t>
      </w:r>
      <w:r w:rsidRPr="003D44C1">
        <w:rPr>
          <w:rStyle w:val="Fett"/>
          <w:sz w:val="32"/>
          <w:szCs w:val="32"/>
        </w:rPr>
        <w:t>):</w:t>
      </w:r>
      <w:r w:rsidRPr="003D44C1">
        <w:rPr>
          <w:sz w:val="32"/>
          <w:szCs w:val="32"/>
        </w:rPr>
        <w:t xml:space="preserve"> </w:t>
      </w:r>
    </w:p>
    <w:p w14:paraId="0D7C0822" w14:textId="77777777" w:rsidR="00367608" w:rsidRPr="00367608" w:rsidRDefault="00367608" w:rsidP="00367608">
      <w:pPr>
        <w:rPr>
          <w:sz w:val="24"/>
          <w:szCs w:val="24"/>
        </w:rPr>
      </w:pPr>
      <w:r w:rsidRPr="00367608">
        <w:rPr>
          <w:rStyle w:val="Fett"/>
          <w:sz w:val="24"/>
          <w:szCs w:val="24"/>
        </w:rPr>
        <w:t>Einbettung von Videos:</w:t>
      </w:r>
      <w:r w:rsidRPr="00367608">
        <w:rPr>
          <w:sz w:val="24"/>
          <w:szCs w:val="24"/>
        </w:rPr>
        <w:t xml:space="preserve"> </w:t>
      </w:r>
    </w:p>
    <w:p w14:paraId="76AF4D7B" w14:textId="3D4EA77C" w:rsidR="00D3605D" w:rsidRPr="00367608" w:rsidRDefault="00367608" w:rsidP="00367608">
      <w:pPr>
        <w:rPr>
          <w:sz w:val="24"/>
          <w:szCs w:val="24"/>
        </w:rPr>
      </w:pPr>
      <w:r w:rsidRPr="00367608">
        <w:rPr>
          <w:sz w:val="24"/>
          <w:szCs w:val="24"/>
        </w:rPr>
        <w:t>Füge ein Video (</w:t>
      </w:r>
      <w:r w:rsidRPr="00367608">
        <w:rPr>
          <w:rStyle w:val="HTMLCode"/>
          <w:rFonts w:ascii="Source Sans Pro" w:eastAsia="Calibri" w:hAnsi="Source Sans Pro"/>
          <w:sz w:val="24"/>
          <w:szCs w:val="24"/>
        </w:rPr>
        <w:t>&lt;</w:t>
      </w:r>
      <w:proofErr w:type="spellStart"/>
      <w:r w:rsidRPr="00367608">
        <w:rPr>
          <w:rStyle w:val="HTMLCode"/>
          <w:rFonts w:ascii="Source Sans Pro" w:eastAsia="Calibri" w:hAnsi="Source Sans Pro"/>
          <w:sz w:val="24"/>
          <w:szCs w:val="24"/>
        </w:rPr>
        <w:t>video</w:t>
      </w:r>
      <w:proofErr w:type="spellEnd"/>
      <w:r w:rsidRPr="00367608">
        <w:rPr>
          <w:rStyle w:val="HTMLCode"/>
          <w:rFonts w:ascii="Source Sans Pro" w:eastAsia="Calibri" w:hAnsi="Source Sans Pro"/>
          <w:sz w:val="24"/>
          <w:szCs w:val="24"/>
        </w:rPr>
        <w:t>&gt;</w:t>
      </w:r>
      <w:r w:rsidRPr="00367608">
        <w:rPr>
          <w:sz w:val="24"/>
          <w:szCs w:val="24"/>
        </w:rPr>
        <w:t>) auf deiner Seite ein und style es entsprechend.</w:t>
      </w:r>
    </w:p>
    <w:sectPr w:rsidR="00D3605D" w:rsidRPr="00367608" w:rsidSect="00D9075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397E95" w14:textId="77777777" w:rsidR="00D90757" w:rsidRPr="003A2A29" w:rsidRDefault="00D90757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0EAF1B57" w14:textId="77777777" w:rsidR="00D90757" w:rsidRPr="003A2A29" w:rsidRDefault="00D90757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0CA6C8" w14:textId="77777777" w:rsidR="00D90757" w:rsidRPr="003A2A29" w:rsidRDefault="00D90757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02EC1E99" w14:textId="77777777" w:rsidR="00D90757" w:rsidRPr="003A2A29" w:rsidRDefault="00D90757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1D62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608"/>
    <w:rsid w:val="00367F5C"/>
    <w:rsid w:val="00371F08"/>
    <w:rsid w:val="0037228D"/>
    <w:rsid w:val="00372C36"/>
    <w:rsid w:val="00372E88"/>
    <w:rsid w:val="003750B1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32E9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5A43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429E6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0B11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4797F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3605D"/>
    <w:rsid w:val="00D408D3"/>
    <w:rsid w:val="00D45A06"/>
    <w:rsid w:val="00D50213"/>
    <w:rsid w:val="00D56246"/>
    <w:rsid w:val="00D57995"/>
    <w:rsid w:val="00D66AD4"/>
    <w:rsid w:val="00D7093F"/>
    <w:rsid w:val="00D90419"/>
    <w:rsid w:val="00D90757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37653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0279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8479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16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118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2024-02-23T09:45:00Z</cp:lastPrinted>
  <dcterms:created xsi:type="dcterms:W3CDTF">2024-02-23T09:51:00Z</dcterms:created>
  <dcterms:modified xsi:type="dcterms:W3CDTF">2024-02-23T09:51:00Z</dcterms:modified>
</cp:coreProperties>
</file>