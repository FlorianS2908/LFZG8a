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DB01" w14:textId="7739CDF8" w:rsidR="00B50B6B" w:rsidRPr="008D226E" w:rsidRDefault="00B50B6B" w:rsidP="00B50B6B">
      <w:pPr>
        <w:rPr>
          <w:sz w:val="32"/>
          <w:szCs w:val="32"/>
        </w:rPr>
      </w:pPr>
      <w:r w:rsidRPr="008D226E">
        <w:rPr>
          <w:rStyle w:val="Fett"/>
          <w:sz w:val="32"/>
          <w:szCs w:val="32"/>
        </w:rPr>
        <w:t>Aufgabe 1</w:t>
      </w:r>
      <w:r w:rsidR="008D226E" w:rsidRPr="008D226E">
        <w:rPr>
          <w:rStyle w:val="Fett"/>
          <w:sz w:val="32"/>
          <w:szCs w:val="32"/>
        </w:rPr>
        <w:t>5</w:t>
      </w:r>
      <w:r w:rsidRPr="008D226E">
        <w:rPr>
          <w:rStyle w:val="Fett"/>
          <w:sz w:val="32"/>
          <w:szCs w:val="32"/>
        </w:rPr>
        <w:t xml:space="preserve"> (Mittel):</w:t>
      </w:r>
      <w:r w:rsidRPr="008D226E">
        <w:rPr>
          <w:sz w:val="32"/>
          <w:szCs w:val="32"/>
        </w:rPr>
        <w:t xml:space="preserve"> </w:t>
      </w:r>
    </w:p>
    <w:p w14:paraId="0A37F673" w14:textId="5605CA61" w:rsidR="00AB0F43" w:rsidRPr="008D226E" w:rsidRDefault="008D226E" w:rsidP="008D226E">
      <w:pPr>
        <w:rPr>
          <w:sz w:val="32"/>
          <w:szCs w:val="32"/>
        </w:rPr>
      </w:pPr>
      <w:r w:rsidRPr="008D226E">
        <w:rPr>
          <w:sz w:val="32"/>
          <w:szCs w:val="32"/>
        </w:rPr>
        <w:t>Erstellen Sie ein Bild-Element und verwenden Sie das "alt"-Attribut, um ein alternatives Text-Label für das Bild bereitzustellen.</w:t>
      </w:r>
    </w:p>
    <w:sectPr w:rsidR="00AB0F43" w:rsidRPr="008D226E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2D477" w14:textId="77777777" w:rsidR="009A3540" w:rsidRPr="003A2A29" w:rsidRDefault="009A3540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4DE97A7D" w14:textId="77777777" w:rsidR="009A3540" w:rsidRPr="003A2A29" w:rsidRDefault="009A3540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DD8A6" w14:textId="77777777" w:rsidR="009A3540" w:rsidRPr="003A2A29" w:rsidRDefault="009A3540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74F9F4D6" w14:textId="77777777" w:rsidR="009A3540" w:rsidRPr="003A2A29" w:rsidRDefault="009A3540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59E7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116E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226E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A3540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0B6B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0135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B764C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20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151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2023-10-16T06:25:00Z</cp:lastPrinted>
  <dcterms:created xsi:type="dcterms:W3CDTF">2023-10-16T06:25:00Z</dcterms:created>
  <dcterms:modified xsi:type="dcterms:W3CDTF">2023-10-16T06:25:00Z</dcterms:modified>
</cp:coreProperties>
</file>