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0A9A486D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 xml:space="preserve">Aufgabe </w:t>
      </w:r>
      <w:r w:rsidR="00545A43">
        <w:rPr>
          <w:rStyle w:val="Fett"/>
          <w:sz w:val="32"/>
          <w:szCs w:val="32"/>
        </w:rPr>
        <w:t>3</w:t>
      </w:r>
      <w:r w:rsidR="007C0B11">
        <w:rPr>
          <w:rStyle w:val="Fett"/>
          <w:sz w:val="32"/>
          <w:szCs w:val="32"/>
        </w:rPr>
        <w:t>2</w:t>
      </w:r>
      <w:r w:rsidRPr="003D44C1">
        <w:rPr>
          <w:rStyle w:val="Fett"/>
          <w:sz w:val="32"/>
          <w:szCs w:val="32"/>
        </w:rPr>
        <w:t xml:space="preserve"> (</w:t>
      </w:r>
      <w:r w:rsidR="00F37653">
        <w:rPr>
          <w:rStyle w:val="Fett"/>
          <w:sz w:val="32"/>
          <w:szCs w:val="32"/>
        </w:rPr>
        <w:t>mittel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3AD2E31A" w14:textId="77777777" w:rsidR="007C0B11" w:rsidRPr="007C0B11" w:rsidRDefault="007C0B11" w:rsidP="007C0B11">
      <w:pPr>
        <w:rPr>
          <w:sz w:val="24"/>
          <w:szCs w:val="24"/>
        </w:rPr>
      </w:pPr>
      <w:r w:rsidRPr="007C0B11">
        <w:rPr>
          <w:rStyle w:val="Fett"/>
          <w:sz w:val="24"/>
          <w:szCs w:val="24"/>
        </w:rPr>
        <w:t>Responsive Design:</w:t>
      </w:r>
      <w:r w:rsidRPr="007C0B11">
        <w:rPr>
          <w:sz w:val="24"/>
          <w:szCs w:val="24"/>
        </w:rPr>
        <w:t xml:space="preserve"> </w:t>
      </w:r>
    </w:p>
    <w:p w14:paraId="76AF4D7B" w14:textId="2DC35CFB" w:rsidR="00D3605D" w:rsidRPr="007C0B11" w:rsidRDefault="007C0B11" w:rsidP="007C0B11">
      <w:pPr>
        <w:rPr>
          <w:sz w:val="24"/>
          <w:szCs w:val="24"/>
        </w:rPr>
      </w:pPr>
      <w:r w:rsidRPr="007C0B11">
        <w:rPr>
          <w:sz w:val="24"/>
          <w:szCs w:val="24"/>
        </w:rPr>
        <w:t xml:space="preserve">Erstelle eine Seite mit Media </w:t>
      </w:r>
      <w:proofErr w:type="spellStart"/>
      <w:r w:rsidRPr="007C0B11">
        <w:rPr>
          <w:sz w:val="24"/>
          <w:szCs w:val="24"/>
        </w:rPr>
        <w:t>Queries</w:t>
      </w:r>
      <w:proofErr w:type="spellEnd"/>
      <w:r w:rsidRPr="007C0B11">
        <w:rPr>
          <w:sz w:val="24"/>
          <w:szCs w:val="24"/>
        </w:rPr>
        <w:t>, um sicherzustellen, dass sie auf verschiedenen Bildschirmgrößen gut aussieht.</w:t>
      </w:r>
    </w:p>
    <w:sectPr w:rsidR="00D3605D" w:rsidRPr="007C0B11" w:rsidSect="0019465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374E72" w14:textId="77777777" w:rsidR="0019465F" w:rsidRPr="003A2A29" w:rsidRDefault="0019465F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685301B5" w14:textId="77777777" w:rsidR="0019465F" w:rsidRPr="003A2A29" w:rsidRDefault="0019465F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805F7" w14:textId="77777777" w:rsidR="0019465F" w:rsidRPr="003A2A29" w:rsidRDefault="0019465F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029103BA" w14:textId="77777777" w:rsidR="0019465F" w:rsidRPr="003A2A29" w:rsidRDefault="0019465F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1D62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9465F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750B1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5A43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429E6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0B11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3605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37653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21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158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2024-02-23T09:35:00Z</cp:lastPrinted>
  <dcterms:created xsi:type="dcterms:W3CDTF">2024-02-23T09:37:00Z</dcterms:created>
  <dcterms:modified xsi:type="dcterms:W3CDTF">2024-02-23T09:37:00Z</dcterms:modified>
</cp:coreProperties>
</file>