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3B375" w14:textId="77777777" w:rsidR="0085728C" w:rsidRPr="0085728C" w:rsidRDefault="0085728C" w:rsidP="0085728C">
      <w:pPr>
        <w:spacing w:before="100" w:beforeAutospacing="1" w:after="100" w:afterAutospacing="1"/>
        <w:rPr>
          <w:rFonts w:eastAsia="Times New Roman"/>
          <w:color w:val="auto"/>
          <w:sz w:val="32"/>
          <w:szCs w:val="32"/>
          <w:lang w:eastAsia="de-DE"/>
        </w:rPr>
      </w:pPr>
      <w:r w:rsidRPr="0085728C">
        <w:rPr>
          <w:rFonts w:eastAsia="Times New Roman"/>
          <w:b/>
          <w:bCs/>
          <w:color w:val="auto"/>
          <w:sz w:val="32"/>
          <w:szCs w:val="32"/>
          <w:lang w:eastAsia="de-DE"/>
        </w:rPr>
        <w:t>Vererbung verstehen:</w:t>
      </w:r>
    </w:p>
    <w:p w14:paraId="19A878DB" w14:textId="77777777" w:rsidR="0085728C" w:rsidRPr="0085728C" w:rsidRDefault="0085728C" w:rsidP="0085728C">
      <w:pPr>
        <w:numPr>
          <w:ilvl w:val="0"/>
          <w:numId w:val="29"/>
        </w:numPr>
        <w:spacing w:before="100" w:beforeAutospacing="1" w:after="100" w:afterAutospacing="1"/>
        <w:rPr>
          <w:rFonts w:eastAsia="Times New Roman"/>
          <w:color w:val="auto"/>
          <w:sz w:val="32"/>
          <w:szCs w:val="32"/>
          <w:lang w:eastAsia="de-DE"/>
        </w:rPr>
      </w:pPr>
      <w:r w:rsidRPr="0085728C">
        <w:rPr>
          <w:rFonts w:eastAsia="Times New Roman"/>
          <w:color w:val="auto"/>
          <w:sz w:val="32"/>
          <w:szCs w:val="32"/>
          <w:lang w:eastAsia="de-DE"/>
        </w:rPr>
        <w:t>Aufgabe: Erstelle ein HTML-Dokument mit verschachtelten Elementen und stelle sicher, dass die Schriftart und die Hintergrundfarbe eines übergeordneten Elements auf die untergeordneten Elemente vererbt wird.</w:t>
      </w:r>
    </w:p>
    <w:p w14:paraId="0A37F673" w14:textId="6216B517" w:rsidR="00AB0F43" w:rsidRPr="0085728C" w:rsidRDefault="00AB0F43" w:rsidP="0085728C">
      <w:pPr>
        <w:rPr>
          <w:sz w:val="32"/>
          <w:szCs w:val="32"/>
        </w:rPr>
      </w:pPr>
    </w:p>
    <w:sectPr w:rsidR="00AB0F43" w:rsidRPr="0085728C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171CE" w14:textId="77777777" w:rsidR="00BF4743" w:rsidRPr="003A2A29" w:rsidRDefault="00BF4743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21146FA7" w14:textId="77777777" w:rsidR="00BF4743" w:rsidRPr="003A2A29" w:rsidRDefault="00BF4743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D7459" w14:textId="77777777" w:rsidR="00BF4743" w:rsidRPr="003A2A29" w:rsidRDefault="00BF4743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7282B59D" w14:textId="77777777" w:rsidR="00BF4743" w:rsidRPr="003A2A29" w:rsidRDefault="00BF4743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54C66002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5A809C0"/>
    <w:multiLevelType w:val="multilevel"/>
    <w:tmpl w:val="89C6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D3DC2"/>
    <w:multiLevelType w:val="multilevel"/>
    <w:tmpl w:val="F7D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A26E6"/>
    <w:multiLevelType w:val="multilevel"/>
    <w:tmpl w:val="019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5" w15:restartNumberingAfterBreak="0">
    <w:nsid w:val="4A1E29C1"/>
    <w:multiLevelType w:val="multilevel"/>
    <w:tmpl w:val="2A78B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1B37FC"/>
    <w:multiLevelType w:val="multilevel"/>
    <w:tmpl w:val="F25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E50CD"/>
    <w:multiLevelType w:val="multilevel"/>
    <w:tmpl w:val="1CB8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6DFE715A"/>
    <w:multiLevelType w:val="multilevel"/>
    <w:tmpl w:val="9B14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36B7"/>
    <w:multiLevelType w:val="multilevel"/>
    <w:tmpl w:val="B64E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BD0ABD"/>
    <w:multiLevelType w:val="multilevel"/>
    <w:tmpl w:val="6628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4"/>
  </w:num>
  <w:num w:numId="2" w16cid:durableId="443427211">
    <w:abstractNumId w:val="16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23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1"/>
  </w:num>
  <w:num w:numId="15" w16cid:durableId="704713074">
    <w:abstractNumId w:val="19"/>
  </w:num>
  <w:num w:numId="16" w16cid:durableId="1234394644">
    <w:abstractNumId w:val="19"/>
    <w:lvlOverride w:ilvl="0">
      <w:startOverride w:val="1"/>
    </w:lvlOverride>
  </w:num>
  <w:num w:numId="17" w16cid:durableId="1221019378">
    <w:abstractNumId w:val="19"/>
    <w:lvlOverride w:ilvl="0">
      <w:startOverride w:val="1"/>
    </w:lvlOverride>
  </w:num>
  <w:num w:numId="18" w16cid:durableId="1413963211">
    <w:abstractNumId w:val="19"/>
    <w:lvlOverride w:ilvl="0">
      <w:startOverride w:val="1"/>
    </w:lvlOverride>
  </w:num>
  <w:num w:numId="19" w16cid:durableId="2098136559">
    <w:abstractNumId w:val="19"/>
    <w:lvlOverride w:ilvl="0">
      <w:startOverride w:val="1"/>
    </w:lvlOverride>
  </w:num>
  <w:num w:numId="20" w16cid:durableId="826362911">
    <w:abstractNumId w:val="11"/>
  </w:num>
  <w:num w:numId="21" w16cid:durableId="1660379342">
    <w:abstractNumId w:val="12"/>
  </w:num>
  <w:num w:numId="22" w16cid:durableId="2063357384">
    <w:abstractNumId w:val="17"/>
  </w:num>
  <w:num w:numId="23" w16cid:durableId="403534458">
    <w:abstractNumId w:val="13"/>
  </w:num>
  <w:num w:numId="24" w16cid:durableId="2014525846">
    <w:abstractNumId w:val="20"/>
  </w:num>
  <w:num w:numId="25" w16cid:durableId="733813441">
    <w:abstractNumId w:val="18"/>
  </w:num>
  <w:num w:numId="26" w16cid:durableId="361445745">
    <w:abstractNumId w:val="21"/>
  </w:num>
  <w:num w:numId="27" w16cid:durableId="800078275">
    <w:abstractNumId w:val="15"/>
    <w:lvlOverride w:ilvl="0">
      <w:startOverride w:val="10"/>
    </w:lvlOverride>
  </w:num>
  <w:num w:numId="28" w16cid:durableId="1731341024">
    <w:abstractNumId w:val="10"/>
  </w:num>
  <w:num w:numId="29" w16cid:durableId="1593320641">
    <w:abstractNumId w:val="2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512B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0D5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1AAF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3F15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1677B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28C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00F6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B727C"/>
    <w:rsid w:val="00BC3C6F"/>
    <w:rsid w:val="00BC7439"/>
    <w:rsid w:val="00BD08BF"/>
    <w:rsid w:val="00BD140B"/>
    <w:rsid w:val="00BD6DED"/>
    <w:rsid w:val="00BD7113"/>
    <w:rsid w:val="00BF364F"/>
    <w:rsid w:val="00BF4743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53B9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61677B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0051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2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31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228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2023-10-17T06:18:00Z</cp:lastPrinted>
  <dcterms:created xsi:type="dcterms:W3CDTF">2023-10-17T06:19:00Z</dcterms:created>
  <dcterms:modified xsi:type="dcterms:W3CDTF">2023-10-17T06:19:00Z</dcterms:modified>
</cp:coreProperties>
</file>