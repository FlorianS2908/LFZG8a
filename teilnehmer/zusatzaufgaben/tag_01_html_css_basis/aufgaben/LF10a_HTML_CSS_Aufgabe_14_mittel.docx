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8DB01" w14:textId="4523394B" w:rsidR="00B50B6B" w:rsidRPr="003D59E7" w:rsidRDefault="00B50B6B" w:rsidP="00B50B6B">
      <w:pPr>
        <w:rPr>
          <w:sz w:val="32"/>
          <w:szCs w:val="32"/>
        </w:rPr>
      </w:pPr>
      <w:r w:rsidRPr="003D59E7">
        <w:rPr>
          <w:rStyle w:val="Fett"/>
          <w:sz w:val="32"/>
          <w:szCs w:val="32"/>
        </w:rPr>
        <w:t>Aufgabe 1</w:t>
      </w:r>
      <w:r w:rsidR="003D59E7">
        <w:rPr>
          <w:rStyle w:val="Fett"/>
          <w:sz w:val="32"/>
          <w:szCs w:val="32"/>
        </w:rPr>
        <w:t>4</w:t>
      </w:r>
      <w:r w:rsidRPr="003D59E7">
        <w:rPr>
          <w:rStyle w:val="Fett"/>
          <w:sz w:val="32"/>
          <w:szCs w:val="32"/>
        </w:rPr>
        <w:t xml:space="preserve"> (Mittel):</w:t>
      </w:r>
      <w:r w:rsidRPr="003D59E7">
        <w:rPr>
          <w:sz w:val="32"/>
          <w:szCs w:val="32"/>
        </w:rPr>
        <w:t xml:space="preserve"> </w:t>
      </w:r>
    </w:p>
    <w:p w14:paraId="0A37F673" w14:textId="39793855" w:rsidR="00AB0F43" w:rsidRPr="003D59E7" w:rsidRDefault="003D59E7" w:rsidP="003D59E7">
      <w:pPr>
        <w:rPr>
          <w:sz w:val="32"/>
          <w:szCs w:val="32"/>
        </w:rPr>
      </w:pPr>
      <w:r w:rsidRPr="003D59E7">
        <w:rPr>
          <w:sz w:val="32"/>
          <w:szCs w:val="32"/>
        </w:rPr>
        <w:t>Erstellen Sie eine HTML-Liste mit verschiedenen Arten von Listenpunkten, darunter ungeordnete, geordnete und Definitionslisten.</w:t>
      </w:r>
    </w:p>
    <w:sectPr w:rsidR="00AB0F43" w:rsidRPr="003D59E7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04A65" w14:textId="77777777" w:rsidR="00780E7A" w:rsidRPr="003A2A29" w:rsidRDefault="00780E7A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1AF6725F" w14:textId="77777777" w:rsidR="00780E7A" w:rsidRPr="003A2A29" w:rsidRDefault="00780E7A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DF149" w14:textId="77777777" w:rsidR="00780E7A" w:rsidRPr="003A2A29" w:rsidRDefault="00780E7A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4D460AD9" w14:textId="77777777" w:rsidR="00780E7A" w:rsidRPr="003A2A29" w:rsidRDefault="00780E7A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59E7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116E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0E7A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10AE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3357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34DC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2770A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0B6B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0135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B764C"/>
    <w:rsid w:val="00EC1A9E"/>
    <w:rsid w:val="00EC4BB2"/>
    <w:rsid w:val="00EC599C"/>
    <w:rsid w:val="00ED4893"/>
    <w:rsid w:val="00ED5334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20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149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2023-10-16T06:24:00Z</cp:lastPrinted>
  <dcterms:created xsi:type="dcterms:W3CDTF">2023-10-16T06:25:00Z</dcterms:created>
  <dcterms:modified xsi:type="dcterms:W3CDTF">2023-10-16T06:25:00Z</dcterms:modified>
</cp:coreProperties>
</file>