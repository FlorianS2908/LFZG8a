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149D" w14:textId="77777777" w:rsidR="0061677B" w:rsidRPr="0061677B" w:rsidRDefault="0061677B" w:rsidP="0061677B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sz w:val="32"/>
          <w:szCs w:val="32"/>
          <w:lang w:eastAsia="de-DE"/>
        </w:rPr>
      </w:pPr>
      <w:r w:rsidRPr="0061677B">
        <w:rPr>
          <w:rFonts w:ascii="Times New Roman" w:eastAsia="Times New Roman" w:hAnsi="Times New Roman"/>
          <w:b/>
          <w:bCs/>
          <w:color w:val="auto"/>
          <w:sz w:val="32"/>
          <w:szCs w:val="32"/>
          <w:lang w:eastAsia="de-DE"/>
        </w:rPr>
        <w:t>Hintergrundfarbe ändern:</w:t>
      </w:r>
    </w:p>
    <w:p w14:paraId="2ED99C09" w14:textId="77777777" w:rsidR="0061677B" w:rsidRPr="0061677B" w:rsidRDefault="0061677B" w:rsidP="0061677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sz w:val="32"/>
          <w:szCs w:val="32"/>
          <w:lang w:eastAsia="de-DE"/>
        </w:rPr>
      </w:pPr>
      <w:r w:rsidRPr="0061677B">
        <w:rPr>
          <w:rFonts w:ascii="Times New Roman" w:eastAsia="Times New Roman" w:hAnsi="Times New Roman"/>
          <w:color w:val="auto"/>
          <w:sz w:val="32"/>
          <w:szCs w:val="32"/>
          <w:lang w:eastAsia="de-DE"/>
        </w:rPr>
        <w:t>Aufgabe: Ändere die Hintergrundfarbe einer HTML-Seite mit CSS.</w:t>
      </w:r>
    </w:p>
    <w:p w14:paraId="0A37F673" w14:textId="6216B517" w:rsidR="00AB0F43" w:rsidRPr="0061677B" w:rsidRDefault="00AB0F43" w:rsidP="0061677B">
      <w:pPr>
        <w:rPr>
          <w:sz w:val="32"/>
          <w:szCs w:val="32"/>
        </w:rPr>
      </w:pPr>
    </w:p>
    <w:sectPr w:rsidR="00AB0F43" w:rsidRPr="0061677B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EB4AA" w14:textId="77777777" w:rsidR="00755D0F" w:rsidRPr="003A2A29" w:rsidRDefault="00755D0F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507C925" w14:textId="77777777" w:rsidR="00755D0F" w:rsidRPr="003A2A29" w:rsidRDefault="00755D0F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CC312" w14:textId="77777777" w:rsidR="00755D0F" w:rsidRPr="003A2A29" w:rsidRDefault="00755D0F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9BD9A80" w14:textId="77777777" w:rsidR="00755D0F" w:rsidRPr="003A2A29" w:rsidRDefault="00755D0F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3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2"/>
  </w:num>
  <w:num w:numId="2" w16cid:durableId="443427211">
    <w:abstractNumId w:val="13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5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4"/>
  </w:num>
  <w:num w:numId="16" w16cid:durableId="1234394644">
    <w:abstractNumId w:val="14"/>
    <w:lvlOverride w:ilvl="0">
      <w:startOverride w:val="1"/>
    </w:lvlOverride>
  </w:num>
  <w:num w:numId="17" w16cid:durableId="1221019378">
    <w:abstractNumId w:val="14"/>
    <w:lvlOverride w:ilvl="0">
      <w:startOverride w:val="1"/>
    </w:lvlOverride>
  </w:num>
  <w:num w:numId="18" w16cid:durableId="1413963211">
    <w:abstractNumId w:val="14"/>
    <w:lvlOverride w:ilvl="0">
      <w:startOverride w:val="1"/>
    </w:lvlOverride>
  </w:num>
  <w:num w:numId="19" w16cid:durableId="2098136559">
    <w:abstractNumId w:val="14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55D0F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12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88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2019-03-28T21:50:00Z</cp:lastPrinted>
  <dcterms:created xsi:type="dcterms:W3CDTF">2023-10-17T06:08:00Z</dcterms:created>
  <dcterms:modified xsi:type="dcterms:W3CDTF">2023-10-17T06:08:00Z</dcterms:modified>
</cp:coreProperties>
</file>