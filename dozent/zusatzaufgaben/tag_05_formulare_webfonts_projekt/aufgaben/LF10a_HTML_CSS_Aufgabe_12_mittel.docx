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8DB01" w14:textId="7658C0EE" w:rsidR="00B50B6B" w:rsidRPr="0071116E" w:rsidRDefault="00B50B6B" w:rsidP="00B50B6B">
      <w:pPr>
        <w:rPr>
          <w:sz w:val="32"/>
          <w:szCs w:val="32"/>
        </w:rPr>
      </w:pPr>
      <w:r w:rsidRPr="0071116E">
        <w:rPr>
          <w:rStyle w:val="Fett"/>
          <w:sz w:val="32"/>
          <w:szCs w:val="32"/>
        </w:rPr>
        <w:t>Aufgabe 1</w:t>
      </w:r>
      <w:r w:rsidR="0071116E" w:rsidRPr="0071116E">
        <w:rPr>
          <w:rStyle w:val="Fett"/>
          <w:sz w:val="32"/>
          <w:szCs w:val="32"/>
        </w:rPr>
        <w:t>2</w:t>
      </w:r>
      <w:r w:rsidRPr="0071116E">
        <w:rPr>
          <w:rStyle w:val="Fett"/>
          <w:sz w:val="32"/>
          <w:szCs w:val="32"/>
        </w:rPr>
        <w:t xml:space="preserve"> (Mittel):</w:t>
      </w:r>
      <w:r w:rsidRPr="0071116E">
        <w:rPr>
          <w:sz w:val="32"/>
          <w:szCs w:val="32"/>
        </w:rPr>
        <w:t xml:space="preserve"> </w:t>
      </w:r>
    </w:p>
    <w:p w14:paraId="0A37F673" w14:textId="3E3E485D" w:rsidR="00AB0F43" w:rsidRPr="0071116E" w:rsidRDefault="0071116E" w:rsidP="0071116E">
      <w:pPr>
        <w:rPr>
          <w:sz w:val="32"/>
          <w:szCs w:val="32"/>
        </w:rPr>
      </w:pPr>
      <w:r w:rsidRPr="0071116E">
        <w:rPr>
          <w:sz w:val="32"/>
          <w:szCs w:val="32"/>
        </w:rPr>
        <w:t>Erstellen Sie ein Formular mit verschiedenen Eingabefeldern, darunter Textfelder, Checkboxen und Radio-Buttons.</w:t>
      </w:r>
    </w:p>
    <w:sectPr w:rsidR="00AB0F43" w:rsidRPr="0071116E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3D11E" w14:textId="77777777" w:rsidR="00123C5D" w:rsidRPr="003A2A29" w:rsidRDefault="00123C5D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5493ECAF" w14:textId="77777777" w:rsidR="00123C5D" w:rsidRPr="003A2A29" w:rsidRDefault="00123C5D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1BE73" w14:textId="77777777" w:rsidR="00123C5D" w:rsidRPr="003A2A29" w:rsidRDefault="00123C5D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3EF28E37" w14:textId="77777777" w:rsidR="00123C5D" w:rsidRPr="003A2A29" w:rsidRDefault="00123C5D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3C5D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675C2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116E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10AE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3357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34DC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2770A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0B6B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0135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D5334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18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133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2023-10-16T06:23:00Z</cp:lastPrinted>
  <dcterms:created xsi:type="dcterms:W3CDTF">2023-10-16T06:23:00Z</dcterms:created>
  <dcterms:modified xsi:type="dcterms:W3CDTF">2023-10-16T06:23:00Z</dcterms:modified>
</cp:coreProperties>
</file>