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B616B" w14:textId="77777777" w:rsidR="00ED5334" w:rsidRDefault="00ED5334" w:rsidP="00ED5334">
      <w:pPr>
        <w:rPr>
          <w:sz w:val="32"/>
          <w:szCs w:val="32"/>
        </w:rPr>
      </w:pPr>
      <w:r w:rsidRPr="00ED5334">
        <w:rPr>
          <w:rStyle w:val="Fett"/>
          <w:sz w:val="32"/>
          <w:szCs w:val="32"/>
        </w:rPr>
        <w:t>Aufgabe 4 (Mittel):</w:t>
      </w:r>
      <w:r w:rsidRPr="00ED5334">
        <w:rPr>
          <w:sz w:val="32"/>
          <w:szCs w:val="32"/>
        </w:rPr>
        <w:t xml:space="preserve"> </w:t>
      </w:r>
    </w:p>
    <w:p w14:paraId="0A37F673" w14:textId="5DBC2D1C" w:rsidR="00AB0F43" w:rsidRPr="00ED5334" w:rsidRDefault="00ED5334" w:rsidP="00ED5334">
      <w:pPr>
        <w:rPr>
          <w:sz w:val="32"/>
          <w:szCs w:val="32"/>
        </w:rPr>
      </w:pPr>
      <w:r w:rsidRPr="00ED5334">
        <w:rPr>
          <w:sz w:val="32"/>
          <w:szCs w:val="32"/>
        </w:rPr>
        <w:t>Erstellen Sie ein HTML-Formular mit den Feldern "Name", "E-Mail" und "Nachricht".</w:t>
      </w:r>
    </w:p>
    <w:sectPr w:rsidR="00AB0F43" w:rsidRPr="00ED5334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1756B" w14:textId="77777777" w:rsidR="00F20E3A" w:rsidRPr="003A2A29" w:rsidRDefault="00F20E3A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78B22062" w14:textId="77777777" w:rsidR="00F20E3A" w:rsidRPr="003A2A29" w:rsidRDefault="00F20E3A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52C52" w14:textId="77777777" w:rsidR="00F20E3A" w:rsidRPr="003A2A29" w:rsidRDefault="00F20E3A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464933F5" w14:textId="77777777" w:rsidR="00F20E3A" w:rsidRPr="003A2A29" w:rsidRDefault="00F20E3A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675C2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2770A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D5334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3A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14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102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2023-10-16T06:08:00Z</cp:lastPrinted>
  <dcterms:created xsi:type="dcterms:W3CDTF">2023-10-16T06:09:00Z</dcterms:created>
  <dcterms:modified xsi:type="dcterms:W3CDTF">2023-10-16T06:09:00Z</dcterms:modified>
</cp:coreProperties>
</file>