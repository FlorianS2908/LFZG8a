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7A85C2CF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4832E9">
        <w:rPr>
          <w:rStyle w:val="Fett"/>
          <w:sz w:val="32"/>
          <w:szCs w:val="32"/>
        </w:rPr>
        <w:t>4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5E55C5C3" w14:textId="77777777" w:rsidR="004832E9" w:rsidRDefault="004832E9" w:rsidP="004832E9">
      <w:pPr>
        <w:rPr>
          <w:sz w:val="24"/>
          <w:szCs w:val="24"/>
        </w:rPr>
      </w:pPr>
      <w:proofErr w:type="spellStart"/>
      <w:r w:rsidRPr="004832E9">
        <w:rPr>
          <w:rStyle w:val="Fett"/>
          <w:sz w:val="24"/>
          <w:szCs w:val="24"/>
        </w:rPr>
        <w:t>Animations</w:t>
      </w:r>
      <w:proofErr w:type="spellEnd"/>
      <w:r w:rsidRPr="004832E9">
        <w:rPr>
          <w:rStyle w:val="Fett"/>
          <w:sz w:val="24"/>
          <w:szCs w:val="24"/>
        </w:rPr>
        <w:t xml:space="preserve"> und Übergänge:</w:t>
      </w:r>
      <w:r w:rsidRPr="004832E9">
        <w:rPr>
          <w:sz w:val="24"/>
          <w:szCs w:val="24"/>
        </w:rPr>
        <w:t xml:space="preserve"> </w:t>
      </w:r>
    </w:p>
    <w:p w14:paraId="76AF4D7B" w14:textId="29C3F9E0" w:rsidR="00D3605D" w:rsidRPr="004832E9" w:rsidRDefault="004832E9" w:rsidP="004832E9">
      <w:pPr>
        <w:rPr>
          <w:sz w:val="24"/>
          <w:szCs w:val="24"/>
        </w:rPr>
      </w:pPr>
      <w:r w:rsidRPr="004832E9">
        <w:rPr>
          <w:sz w:val="24"/>
          <w:szCs w:val="24"/>
        </w:rPr>
        <w:t>Füge einer Seite Animationen oder Übergänge hinzu, um Elemente dynamischer zu machen.</w:t>
      </w:r>
    </w:p>
    <w:sectPr w:rsidR="00D3605D" w:rsidRPr="004832E9" w:rsidSect="000E251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A6056" w14:textId="77777777" w:rsidR="000E251B" w:rsidRPr="003A2A29" w:rsidRDefault="000E251B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4730683" w14:textId="77777777" w:rsidR="000E251B" w:rsidRPr="003A2A29" w:rsidRDefault="000E251B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C566D" w14:textId="77777777" w:rsidR="000E251B" w:rsidRPr="003A2A29" w:rsidRDefault="000E251B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E79DB31" w14:textId="77777777" w:rsidR="000E251B" w:rsidRPr="003A2A29" w:rsidRDefault="000E251B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251B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2E9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18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134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2024-02-23T09:41:00Z</cp:lastPrinted>
  <dcterms:created xsi:type="dcterms:W3CDTF">2024-02-23T09:45:00Z</dcterms:created>
  <dcterms:modified xsi:type="dcterms:W3CDTF">2024-02-23T09:45:00Z</dcterms:modified>
</cp:coreProperties>
</file>