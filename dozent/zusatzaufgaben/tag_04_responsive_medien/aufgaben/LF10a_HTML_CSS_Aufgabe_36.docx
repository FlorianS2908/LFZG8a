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6F3391E5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545A43">
        <w:rPr>
          <w:rStyle w:val="Fett"/>
          <w:sz w:val="32"/>
          <w:szCs w:val="32"/>
        </w:rPr>
        <w:t>3</w:t>
      </w:r>
      <w:r w:rsidR="002C50EC">
        <w:rPr>
          <w:rStyle w:val="Fett"/>
          <w:sz w:val="32"/>
          <w:szCs w:val="32"/>
        </w:rPr>
        <w:t>6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775C1C9D" w14:textId="77777777" w:rsidR="002C50EC" w:rsidRPr="002C50EC" w:rsidRDefault="002C50EC" w:rsidP="002C50EC">
      <w:pPr>
        <w:rPr>
          <w:sz w:val="24"/>
          <w:szCs w:val="24"/>
        </w:rPr>
      </w:pPr>
      <w:r w:rsidRPr="002C50EC">
        <w:rPr>
          <w:rStyle w:val="Fett"/>
          <w:sz w:val="24"/>
          <w:szCs w:val="24"/>
        </w:rPr>
        <w:t>Einbettung von Google Maps:</w:t>
      </w:r>
      <w:r w:rsidRPr="002C50EC">
        <w:rPr>
          <w:sz w:val="24"/>
          <w:szCs w:val="24"/>
        </w:rPr>
        <w:t xml:space="preserve"> </w:t>
      </w:r>
    </w:p>
    <w:p w14:paraId="76AF4D7B" w14:textId="2E791D0C" w:rsidR="00D3605D" w:rsidRPr="002C50EC" w:rsidRDefault="002C50EC" w:rsidP="002C50EC">
      <w:pPr>
        <w:rPr>
          <w:sz w:val="24"/>
          <w:szCs w:val="24"/>
        </w:rPr>
      </w:pPr>
      <w:r w:rsidRPr="002C50EC">
        <w:rPr>
          <w:sz w:val="24"/>
          <w:szCs w:val="24"/>
        </w:rPr>
        <w:t>Integriere eine Google Maps-Karte auf deiner Seite, indem du den entsprechenden Code einbettest.</w:t>
      </w:r>
    </w:p>
    <w:sectPr w:rsidR="00D3605D" w:rsidRPr="002C50EC" w:rsidSect="00312DE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D951A9" w14:textId="77777777" w:rsidR="00312DEF" w:rsidRPr="003A2A29" w:rsidRDefault="00312DEF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7C188C96" w14:textId="77777777" w:rsidR="00312DEF" w:rsidRPr="003A2A29" w:rsidRDefault="00312DEF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909A0" w14:textId="77777777" w:rsidR="00312DEF" w:rsidRPr="003A2A29" w:rsidRDefault="00312DEF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085E269" w14:textId="77777777" w:rsidR="00312DEF" w:rsidRPr="003A2A29" w:rsidRDefault="00312DEF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1D62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0EC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2DE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608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2E9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0B11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4797F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479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20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147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2024-02-23T09:51:00Z</cp:lastPrinted>
  <dcterms:created xsi:type="dcterms:W3CDTF">2024-02-23T09:53:00Z</dcterms:created>
  <dcterms:modified xsi:type="dcterms:W3CDTF">2024-02-23T09:53:00Z</dcterms:modified>
</cp:coreProperties>
</file>