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AE255" w14:textId="77777777" w:rsidR="00A100F6" w:rsidRPr="00A100F6" w:rsidRDefault="00A100F6" w:rsidP="00A100F6">
      <w:p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A100F6">
        <w:rPr>
          <w:rFonts w:eastAsia="Times New Roman"/>
          <w:b/>
          <w:bCs/>
          <w:color w:val="auto"/>
          <w:sz w:val="32"/>
          <w:szCs w:val="32"/>
          <w:lang w:eastAsia="de-DE"/>
        </w:rPr>
        <w:t>Animation:</w:t>
      </w:r>
    </w:p>
    <w:p w14:paraId="5EB9A8ED" w14:textId="77777777" w:rsidR="00A100F6" w:rsidRPr="00A100F6" w:rsidRDefault="00A100F6" w:rsidP="00A100F6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A100F6">
        <w:rPr>
          <w:rFonts w:eastAsia="Times New Roman"/>
          <w:color w:val="auto"/>
          <w:sz w:val="32"/>
          <w:szCs w:val="32"/>
          <w:lang w:eastAsia="de-DE"/>
        </w:rPr>
        <w:t>Aufgabe: Erstelle eine einfache CSS-Animation, z.B. ein Element, das sich bewegt oder seine Farbe ändert.</w:t>
      </w:r>
    </w:p>
    <w:p w14:paraId="0A37F673" w14:textId="6216B517" w:rsidR="00AB0F43" w:rsidRPr="00A100F6" w:rsidRDefault="00AB0F43" w:rsidP="00A100F6">
      <w:pPr>
        <w:rPr>
          <w:sz w:val="32"/>
          <w:szCs w:val="32"/>
        </w:rPr>
      </w:pPr>
    </w:p>
    <w:sectPr w:rsidR="00AB0F43" w:rsidRPr="00A100F6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3AB3D" w14:textId="77777777" w:rsidR="00E461A4" w:rsidRPr="003A2A29" w:rsidRDefault="00E461A4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1383BF25" w14:textId="77777777" w:rsidR="00E461A4" w:rsidRPr="003A2A29" w:rsidRDefault="00E461A4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1B212" w14:textId="77777777" w:rsidR="00E461A4" w:rsidRPr="003A2A29" w:rsidRDefault="00E461A4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4221E84D" w14:textId="77777777" w:rsidR="00E461A4" w:rsidRPr="003A2A29" w:rsidRDefault="00E461A4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54C66002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D3DC2"/>
    <w:multiLevelType w:val="multilevel"/>
    <w:tmpl w:val="F7D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A26E6"/>
    <w:multiLevelType w:val="multilevel"/>
    <w:tmpl w:val="019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4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1B37FC"/>
    <w:multiLevelType w:val="multilevel"/>
    <w:tmpl w:val="F25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E50CD"/>
    <w:multiLevelType w:val="multilevel"/>
    <w:tmpl w:val="1CB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6DFE715A"/>
    <w:multiLevelType w:val="multilevel"/>
    <w:tmpl w:val="9B1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A36B7"/>
    <w:multiLevelType w:val="multilevel"/>
    <w:tmpl w:val="B64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3"/>
  </w:num>
  <w:num w:numId="2" w16cid:durableId="443427211">
    <w:abstractNumId w:val="14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20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7"/>
  </w:num>
  <w:num w:numId="16" w16cid:durableId="1234394644">
    <w:abstractNumId w:val="17"/>
    <w:lvlOverride w:ilvl="0">
      <w:startOverride w:val="1"/>
    </w:lvlOverride>
  </w:num>
  <w:num w:numId="17" w16cid:durableId="1221019378">
    <w:abstractNumId w:val="17"/>
    <w:lvlOverride w:ilvl="0">
      <w:startOverride w:val="1"/>
    </w:lvlOverride>
  </w:num>
  <w:num w:numId="18" w16cid:durableId="1413963211">
    <w:abstractNumId w:val="17"/>
    <w:lvlOverride w:ilvl="0">
      <w:startOverride w:val="1"/>
    </w:lvlOverride>
  </w:num>
  <w:num w:numId="19" w16cid:durableId="2098136559">
    <w:abstractNumId w:val="17"/>
    <w:lvlOverride w:ilvl="0">
      <w:startOverride w:val="1"/>
    </w:lvlOverride>
  </w:num>
  <w:num w:numId="20" w16cid:durableId="826362911">
    <w:abstractNumId w:val="10"/>
  </w:num>
  <w:num w:numId="21" w16cid:durableId="1660379342">
    <w:abstractNumId w:val="11"/>
  </w:num>
  <w:num w:numId="22" w16cid:durableId="2063357384">
    <w:abstractNumId w:val="15"/>
  </w:num>
  <w:num w:numId="23" w16cid:durableId="403534458">
    <w:abstractNumId w:val="12"/>
  </w:num>
  <w:num w:numId="24" w16cid:durableId="2014525846">
    <w:abstractNumId w:val="18"/>
  </w:num>
  <w:num w:numId="25" w16cid:durableId="733813441">
    <w:abstractNumId w:val="16"/>
  </w:num>
  <w:num w:numId="26" w16cid:durableId="361445745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512B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0D5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1AAF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1677B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00F6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B727C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53B9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61A4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1677B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05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16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117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2023-10-17T06:16:00Z</cp:lastPrinted>
  <dcterms:created xsi:type="dcterms:W3CDTF">2023-10-17T06:17:00Z</dcterms:created>
  <dcterms:modified xsi:type="dcterms:W3CDTF">2023-10-17T06:17:00Z</dcterms:modified>
</cp:coreProperties>
</file>