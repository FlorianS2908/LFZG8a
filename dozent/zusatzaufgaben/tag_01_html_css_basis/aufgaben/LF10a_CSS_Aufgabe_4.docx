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3C970" w14:textId="77777777" w:rsidR="00CC53B9" w:rsidRPr="00CC53B9" w:rsidRDefault="00CC53B9" w:rsidP="00CC53B9">
      <w:p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CC53B9">
        <w:rPr>
          <w:rFonts w:eastAsia="Times New Roman"/>
          <w:b/>
          <w:bCs/>
          <w:color w:val="auto"/>
          <w:sz w:val="32"/>
          <w:szCs w:val="32"/>
          <w:lang w:eastAsia="de-DE"/>
        </w:rPr>
        <w:t>Textzentrierung:</w:t>
      </w:r>
    </w:p>
    <w:p w14:paraId="18C3B9D0" w14:textId="77777777" w:rsidR="00CC53B9" w:rsidRPr="00CC53B9" w:rsidRDefault="00CC53B9" w:rsidP="00CC53B9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CC53B9">
        <w:rPr>
          <w:rFonts w:eastAsia="Times New Roman"/>
          <w:color w:val="auto"/>
          <w:sz w:val="32"/>
          <w:szCs w:val="32"/>
          <w:lang w:eastAsia="de-DE"/>
        </w:rPr>
        <w:t>Aufgabe: Zentriere einen Text horizontal und vertikal in einem Container.</w:t>
      </w:r>
    </w:p>
    <w:p w14:paraId="0A37F673" w14:textId="6216B517" w:rsidR="00AB0F43" w:rsidRPr="00CC53B9" w:rsidRDefault="00AB0F43" w:rsidP="00CC53B9">
      <w:pPr>
        <w:rPr>
          <w:sz w:val="32"/>
          <w:szCs w:val="32"/>
        </w:rPr>
      </w:pPr>
    </w:p>
    <w:sectPr w:rsidR="00AB0F43" w:rsidRPr="00CC53B9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199D6" w14:textId="77777777" w:rsidR="00091F77" w:rsidRPr="003A2A29" w:rsidRDefault="00091F77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1B9513C1" w14:textId="77777777" w:rsidR="00091F77" w:rsidRPr="003A2A29" w:rsidRDefault="00091F77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E0885" w14:textId="77777777" w:rsidR="00091F77" w:rsidRPr="003A2A29" w:rsidRDefault="00091F77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7E8577AA" w14:textId="77777777" w:rsidR="00091F77" w:rsidRPr="003A2A29" w:rsidRDefault="00091F77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A26E6"/>
    <w:multiLevelType w:val="multilevel"/>
    <w:tmpl w:val="019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4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1B37FC"/>
    <w:multiLevelType w:val="multilevel"/>
    <w:tmpl w:val="F2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6DFE715A"/>
    <w:multiLevelType w:val="multilevel"/>
    <w:tmpl w:val="9B1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3"/>
  </w:num>
  <w:num w:numId="2" w16cid:durableId="443427211">
    <w:abstractNumId w:val="14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8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6"/>
  </w:num>
  <w:num w:numId="16" w16cid:durableId="1234394644">
    <w:abstractNumId w:val="16"/>
    <w:lvlOverride w:ilvl="0">
      <w:startOverride w:val="1"/>
    </w:lvlOverride>
  </w:num>
  <w:num w:numId="17" w16cid:durableId="1221019378">
    <w:abstractNumId w:val="16"/>
    <w:lvlOverride w:ilvl="0">
      <w:startOverride w:val="1"/>
    </w:lvlOverride>
  </w:num>
  <w:num w:numId="18" w16cid:durableId="1413963211">
    <w:abstractNumId w:val="16"/>
    <w:lvlOverride w:ilvl="0">
      <w:startOverride w:val="1"/>
    </w:lvlOverride>
  </w:num>
  <w:num w:numId="19" w16cid:durableId="2098136559">
    <w:abstractNumId w:val="16"/>
    <w:lvlOverride w:ilvl="0">
      <w:startOverride w:val="1"/>
    </w:lvlOverride>
  </w:num>
  <w:num w:numId="20" w16cid:durableId="826362911">
    <w:abstractNumId w:val="10"/>
  </w:num>
  <w:num w:numId="21" w16cid:durableId="1660379342">
    <w:abstractNumId w:val="11"/>
  </w:num>
  <w:num w:numId="22" w16cid:durableId="2063357384">
    <w:abstractNumId w:val="15"/>
  </w:num>
  <w:num w:numId="23" w16cid:durableId="403534458">
    <w:abstractNumId w:val="12"/>
  </w:num>
  <w:num w:numId="24" w16cid:durableId="2014525846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512B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1F77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B727C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53B9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0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12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91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2023-10-17T06:12:00Z</cp:lastPrinted>
  <dcterms:created xsi:type="dcterms:W3CDTF">2023-10-17T06:13:00Z</dcterms:created>
  <dcterms:modified xsi:type="dcterms:W3CDTF">2023-10-17T06:13:00Z</dcterms:modified>
</cp:coreProperties>
</file>