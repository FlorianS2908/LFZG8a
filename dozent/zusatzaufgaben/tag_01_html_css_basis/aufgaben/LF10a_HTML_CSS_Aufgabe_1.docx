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4FB1E" w14:textId="77777777" w:rsidR="003D44C1" w:rsidRDefault="003D44C1" w:rsidP="003D44C1">
      <w:pPr>
        <w:rPr>
          <w:sz w:val="32"/>
          <w:szCs w:val="32"/>
        </w:rPr>
      </w:pPr>
      <w:r w:rsidRPr="003D44C1">
        <w:rPr>
          <w:rStyle w:val="Fett"/>
          <w:sz w:val="32"/>
          <w:szCs w:val="32"/>
        </w:rPr>
        <w:t>Aufgabe 1 (Leicht):</w:t>
      </w:r>
      <w:r w:rsidRPr="003D44C1">
        <w:rPr>
          <w:sz w:val="32"/>
          <w:szCs w:val="32"/>
        </w:rPr>
        <w:t xml:space="preserve"> </w:t>
      </w:r>
    </w:p>
    <w:p w14:paraId="0A37F673" w14:textId="2D6CB8A9" w:rsidR="00AB0F43" w:rsidRPr="003D44C1" w:rsidRDefault="003D44C1" w:rsidP="003D44C1">
      <w:pPr>
        <w:rPr>
          <w:sz w:val="32"/>
          <w:szCs w:val="32"/>
        </w:rPr>
      </w:pPr>
      <w:r w:rsidRPr="003D44C1">
        <w:rPr>
          <w:sz w:val="32"/>
          <w:szCs w:val="32"/>
        </w:rPr>
        <w:t>Erstellen Sie ein einfaches HTML-Dokument, das den Text "Hallo, Welt!" in der Mitte der Seite anzeigt.</w:t>
      </w:r>
    </w:p>
    <w:sectPr w:rsidR="00AB0F43" w:rsidRPr="003D44C1" w:rsidSect="00AB0F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CD5AB" w14:textId="77777777" w:rsidR="00FD3452" w:rsidRPr="003A2A29" w:rsidRDefault="00FD3452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39902CE6" w14:textId="77777777" w:rsidR="00FD3452" w:rsidRPr="003A2A29" w:rsidRDefault="00FD3452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48447" w14:textId="77777777" w:rsidR="00FD3452" w:rsidRPr="003A2A29" w:rsidRDefault="00FD3452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02015B7F" w14:textId="77777777" w:rsidR="00FD3452" w:rsidRPr="003A2A29" w:rsidRDefault="00FD3452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16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123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2019-03-28T21:50:00Z</cp:lastPrinted>
  <dcterms:created xsi:type="dcterms:W3CDTF">2023-10-16T06:06:00Z</dcterms:created>
  <dcterms:modified xsi:type="dcterms:W3CDTF">2023-10-16T06:06:00Z</dcterms:modified>
</cp:coreProperties>
</file>