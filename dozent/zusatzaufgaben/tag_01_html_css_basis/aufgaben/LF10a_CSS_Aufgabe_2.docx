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EE68F" w14:textId="77777777" w:rsidR="00BB727C" w:rsidRPr="00BB727C" w:rsidRDefault="00BB727C" w:rsidP="00BB727C">
      <w:pPr>
        <w:spacing w:before="100" w:beforeAutospacing="1" w:after="100" w:afterAutospacing="1"/>
        <w:rPr>
          <w:rFonts w:eastAsia="Times New Roman"/>
          <w:color w:val="auto"/>
          <w:sz w:val="32"/>
          <w:szCs w:val="32"/>
          <w:lang w:eastAsia="de-DE"/>
        </w:rPr>
      </w:pPr>
      <w:r w:rsidRPr="00BB727C">
        <w:rPr>
          <w:rFonts w:eastAsia="Times New Roman"/>
          <w:b/>
          <w:bCs/>
          <w:color w:val="auto"/>
          <w:sz w:val="32"/>
          <w:szCs w:val="32"/>
          <w:lang w:eastAsia="de-DE"/>
        </w:rPr>
        <w:t>Textfarbe ändern:</w:t>
      </w:r>
    </w:p>
    <w:p w14:paraId="7C2FF747" w14:textId="77777777" w:rsidR="00BB727C" w:rsidRPr="00BB727C" w:rsidRDefault="00BB727C" w:rsidP="00BB727C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color w:val="auto"/>
          <w:sz w:val="32"/>
          <w:szCs w:val="32"/>
          <w:lang w:eastAsia="de-DE"/>
        </w:rPr>
      </w:pPr>
      <w:r w:rsidRPr="00BB727C">
        <w:rPr>
          <w:rFonts w:eastAsia="Times New Roman"/>
          <w:color w:val="auto"/>
          <w:sz w:val="32"/>
          <w:szCs w:val="32"/>
          <w:lang w:eastAsia="de-DE"/>
        </w:rPr>
        <w:t>Aufgabe: Ändere die Textfarbe eines Absatzes auf einer Webseite.</w:t>
      </w:r>
    </w:p>
    <w:p w14:paraId="2ED99C09" w14:textId="1D6ADBB4" w:rsidR="0061677B" w:rsidRPr="0061677B" w:rsidRDefault="0061677B" w:rsidP="00BB727C">
      <w:pPr>
        <w:spacing w:before="100" w:beforeAutospacing="1" w:after="100" w:afterAutospacing="1"/>
        <w:ind w:left="720"/>
        <w:rPr>
          <w:rFonts w:eastAsia="Times New Roman"/>
          <w:color w:val="auto"/>
          <w:sz w:val="32"/>
          <w:szCs w:val="32"/>
          <w:lang w:eastAsia="de-DE"/>
        </w:rPr>
      </w:pPr>
    </w:p>
    <w:p w14:paraId="0A37F673" w14:textId="6216B517" w:rsidR="00AB0F43" w:rsidRPr="00BB727C" w:rsidRDefault="00AB0F43" w:rsidP="0061677B">
      <w:pPr>
        <w:rPr>
          <w:sz w:val="32"/>
          <w:szCs w:val="32"/>
        </w:rPr>
      </w:pPr>
    </w:p>
    <w:sectPr w:rsidR="00AB0F43" w:rsidRPr="00BB727C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FB40D" w14:textId="77777777" w:rsidR="00723648" w:rsidRPr="003A2A29" w:rsidRDefault="00723648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64629BD2" w14:textId="77777777" w:rsidR="00723648" w:rsidRPr="003A2A29" w:rsidRDefault="00723648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A136F" w14:textId="77777777" w:rsidR="00723648" w:rsidRPr="003A2A29" w:rsidRDefault="00723648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235D4174" w14:textId="77777777" w:rsidR="00723648" w:rsidRPr="003A2A29" w:rsidRDefault="00723648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54C66002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D3DC2"/>
    <w:multiLevelType w:val="multilevel"/>
    <w:tmpl w:val="F7D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3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1B37FC"/>
    <w:multiLevelType w:val="multilevel"/>
    <w:tmpl w:val="F25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2"/>
  </w:num>
  <w:num w:numId="2" w16cid:durableId="443427211">
    <w:abstractNumId w:val="13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6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5"/>
  </w:num>
  <w:num w:numId="16" w16cid:durableId="1234394644">
    <w:abstractNumId w:val="15"/>
    <w:lvlOverride w:ilvl="0">
      <w:startOverride w:val="1"/>
    </w:lvlOverride>
  </w:num>
  <w:num w:numId="17" w16cid:durableId="1221019378">
    <w:abstractNumId w:val="15"/>
    <w:lvlOverride w:ilvl="0">
      <w:startOverride w:val="1"/>
    </w:lvlOverride>
  </w:num>
  <w:num w:numId="18" w16cid:durableId="1413963211">
    <w:abstractNumId w:val="15"/>
    <w:lvlOverride w:ilvl="0">
      <w:startOverride w:val="1"/>
    </w:lvlOverride>
  </w:num>
  <w:num w:numId="19" w16cid:durableId="2098136559">
    <w:abstractNumId w:val="15"/>
    <w:lvlOverride w:ilvl="0">
      <w:startOverride w:val="1"/>
    </w:lvlOverride>
  </w:num>
  <w:num w:numId="20" w16cid:durableId="826362911">
    <w:abstractNumId w:val="10"/>
  </w:num>
  <w:num w:numId="21" w16cid:durableId="1660379342">
    <w:abstractNumId w:val="11"/>
  </w:num>
  <w:num w:numId="22" w16cid:durableId="2063357384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1677B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23648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B727C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61677B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2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11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84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2023-10-17T06:08:00Z</cp:lastPrinted>
  <dcterms:created xsi:type="dcterms:W3CDTF">2023-10-17T06:10:00Z</dcterms:created>
  <dcterms:modified xsi:type="dcterms:W3CDTF">2023-10-17T06:10:00Z</dcterms:modified>
</cp:coreProperties>
</file>