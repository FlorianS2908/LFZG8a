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4FF6" w14:textId="77777777" w:rsidR="00A2770A" w:rsidRDefault="00A2770A" w:rsidP="00A2770A">
      <w:pPr>
        <w:rPr>
          <w:sz w:val="32"/>
          <w:szCs w:val="32"/>
        </w:rPr>
      </w:pPr>
      <w:r w:rsidRPr="00A2770A">
        <w:rPr>
          <w:rStyle w:val="Fett"/>
          <w:sz w:val="32"/>
          <w:szCs w:val="32"/>
        </w:rPr>
        <w:t>Aufgabe 3 (Leicht):</w:t>
      </w:r>
      <w:r w:rsidRPr="00A2770A">
        <w:rPr>
          <w:sz w:val="32"/>
          <w:szCs w:val="32"/>
        </w:rPr>
        <w:t xml:space="preserve"> </w:t>
      </w:r>
    </w:p>
    <w:p w14:paraId="0A37F673" w14:textId="1D0CA540" w:rsidR="00AB0F43" w:rsidRPr="00A2770A" w:rsidRDefault="00A2770A" w:rsidP="00A2770A">
      <w:pPr>
        <w:rPr>
          <w:sz w:val="32"/>
          <w:szCs w:val="32"/>
        </w:rPr>
      </w:pPr>
      <w:r w:rsidRPr="00A2770A">
        <w:rPr>
          <w:sz w:val="32"/>
          <w:szCs w:val="32"/>
        </w:rPr>
        <w:t xml:space="preserve">Erstellen Sie ein </w:t>
      </w:r>
      <w:proofErr w:type="gramStart"/>
      <w:r w:rsidRPr="00A2770A">
        <w:rPr>
          <w:sz w:val="32"/>
          <w:szCs w:val="32"/>
        </w:rPr>
        <w:t>CSS-Stylesheet</w:t>
      </w:r>
      <w:proofErr w:type="gramEnd"/>
      <w:r w:rsidRPr="00A2770A">
        <w:rPr>
          <w:sz w:val="32"/>
          <w:szCs w:val="32"/>
        </w:rPr>
        <w:t>, das den Text Ihrer Liste farbig einfärbt.</w:t>
      </w:r>
    </w:p>
    <w:sectPr w:rsidR="00AB0F43" w:rsidRPr="00A2770A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B1F0" w14:textId="77777777" w:rsidR="006C6924" w:rsidRPr="003A2A29" w:rsidRDefault="006C6924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3737E238" w14:textId="77777777" w:rsidR="006C6924" w:rsidRPr="003A2A29" w:rsidRDefault="006C6924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77DB9" w14:textId="77777777" w:rsidR="006C6924" w:rsidRPr="003A2A29" w:rsidRDefault="006C6924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C91B800" w14:textId="77777777" w:rsidR="006C6924" w:rsidRPr="003A2A29" w:rsidRDefault="006C6924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C6924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13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96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2023-10-16T06:07:00Z</cp:lastPrinted>
  <dcterms:created xsi:type="dcterms:W3CDTF">2023-10-16T06:08:00Z</dcterms:created>
  <dcterms:modified xsi:type="dcterms:W3CDTF">2023-10-16T06:08:00Z</dcterms:modified>
</cp:coreProperties>
</file>