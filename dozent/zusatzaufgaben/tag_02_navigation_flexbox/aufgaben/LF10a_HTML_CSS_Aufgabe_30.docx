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7D09E4DF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545A43">
        <w:rPr>
          <w:rStyle w:val="Fett"/>
          <w:sz w:val="32"/>
          <w:szCs w:val="32"/>
        </w:rPr>
        <w:t>30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77B3311F" w14:textId="77777777" w:rsidR="00545A43" w:rsidRPr="00545A43" w:rsidRDefault="00545A43" w:rsidP="00545A43">
      <w:pPr>
        <w:rPr>
          <w:b/>
          <w:bCs/>
          <w:sz w:val="24"/>
          <w:szCs w:val="24"/>
        </w:rPr>
      </w:pPr>
      <w:proofErr w:type="spellStart"/>
      <w:r w:rsidRPr="00545A43">
        <w:rPr>
          <w:b/>
          <w:bCs/>
          <w:sz w:val="24"/>
          <w:szCs w:val="24"/>
        </w:rPr>
        <w:t>Flexbox</w:t>
      </w:r>
      <w:proofErr w:type="spellEnd"/>
      <w:r w:rsidRPr="00545A43">
        <w:rPr>
          <w:b/>
          <w:bCs/>
          <w:sz w:val="24"/>
          <w:szCs w:val="24"/>
        </w:rPr>
        <w:t xml:space="preserve">-Layout: </w:t>
      </w:r>
    </w:p>
    <w:p w14:paraId="76AF4D7B" w14:textId="7CDAF9EF" w:rsidR="00D3605D" w:rsidRPr="00545A43" w:rsidRDefault="00545A43" w:rsidP="00545A43">
      <w:pPr>
        <w:rPr>
          <w:sz w:val="24"/>
          <w:szCs w:val="24"/>
        </w:rPr>
      </w:pPr>
      <w:r w:rsidRPr="00545A43">
        <w:rPr>
          <w:sz w:val="24"/>
          <w:szCs w:val="24"/>
        </w:rPr>
        <w:t xml:space="preserve">Erstelle ein Layout mit </w:t>
      </w:r>
      <w:proofErr w:type="spellStart"/>
      <w:r w:rsidRPr="00545A43">
        <w:rPr>
          <w:sz w:val="24"/>
          <w:szCs w:val="24"/>
        </w:rPr>
        <w:t>Flexbox</w:t>
      </w:r>
      <w:proofErr w:type="spellEnd"/>
      <w:r w:rsidRPr="00545A43">
        <w:rPr>
          <w:sz w:val="24"/>
          <w:szCs w:val="24"/>
        </w:rPr>
        <w:t>, um Elemente in einer Zeile oder Spalte anzuordnen und auszurichten.</w:t>
      </w:r>
    </w:p>
    <w:sectPr w:rsidR="00D3605D" w:rsidRPr="00545A43" w:rsidSect="001622C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44B1A7" w14:textId="77777777" w:rsidR="001622CE" w:rsidRPr="003A2A29" w:rsidRDefault="001622CE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2BF8FCDD" w14:textId="77777777" w:rsidR="001622CE" w:rsidRPr="003A2A29" w:rsidRDefault="001622CE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AA5B5" w14:textId="77777777" w:rsidR="001622CE" w:rsidRPr="003A2A29" w:rsidRDefault="001622CE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31FA35B" w14:textId="77777777" w:rsidR="001622CE" w:rsidRPr="003A2A29" w:rsidRDefault="001622CE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22CE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19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139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2024-02-23T08:48:00Z</cp:lastPrinted>
  <dcterms:created xsi:type="dcterms:W3CDTF">2024-02-23T09:34:00Z</dcterms:created>
  <dcterms:modified xsi:type="dcterms:W3CDTF">2024-02-23T09:34:00Z</dcterms:modified>
</cp:coreProperties>
</file>