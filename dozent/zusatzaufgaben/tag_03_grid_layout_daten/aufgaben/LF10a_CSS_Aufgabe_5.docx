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27AB1" w14:textId="77777777" w:rsidR="00230D53" w:rsidRPr="00230D53" w:rsidRDefault="00230D53" w:rsidP="00230D53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230D53">
        <w:rPr>
          <w:rFonts w:eastAsia="Times New Roman"/>
          <w:b/>
          <w:bCs/>
          <w:color w:val="auto"/>
          <w:sz w:val="32"/>
          <w:szCs w:val="32"/>
          <w:lang w:eastAsia="de-DE"/>
        </w:rPr>
        <w:t>Positionierung:</w:t>
      </w:r>
    </w:p>
    <w:p w14:paraId="0E698B08" w14:textId="77777777" w:rsidR="00230D53" w:rsidRPr="00230D53" w:rsidRDefault="00230D53" w:rsidP="00230D53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230D53">
        <w:rPr>
          <w:rFonts w:eastAsia="Times New Roman"/>
          <w:color w:val="auto"/>
          <w:sz w:val="32"/>
          <w:szCs w:val="32"/>
          <w:lang w:eastAsia="de-DE"/>
        </w:rPr>
        <w:t>Aufgabe: Positioniere ein HTML-Element an einer bestimmten Stelle auf der Seite (z.B. absolut oder relativ positioniert).</w:t>
      </w:r>
    </w:p>
    <w:p w14:paraId="0A37F673" w14:textId="6216B517" w:rsidR="00AB0F43" w:rsidRPr="00230D53" w:rsidRDefault="00AB0F43" w:rsidP="00230D53">
      <w:pPr>
        <w:rPr>
          <w:sz w:val="32"/>
          <w:szCs w:val="32"/>
        </w:rPr>
      </w:pPr>
    </w:p>
    <w:sectPr w:rsidR="00AB0F43" w:rsidRPr="00230D53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71E7D" w14:textId="77777777" w:rsidR="00593EC1" w:rsidRPr="003A2A29" w:rsidRDefault="00593EC1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47EF9132" w14:textId="77777777" w:rsidR="00593EC1" w:rsidRPr="003A2A29" w:rsidRDefault="00593EC1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01634" w14:textId="77777777" w:rsidR="00593EC1" w:rsidRPr="003A2A29" w:rsidRDefault="00593EC1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77F7736A" w14:textId="77777777" w:rsidR="00593EC1" w:rsidRPr="003A2A29" w:rsidRDefault="00593EC1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4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E50CD"/>
    <w:multiLevelType w:val="multilevel"/>
    <w:tmpl w:val="1CB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3"/>
  </w:num>
  <w:num w:numId="2" w16cid:durableId="443427211">
    <w:abstractNumId w:val="14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9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7"/>
  </w:num>
  <w:num w:numId="16" w16cid:durableId="1234394644">
    <w:abstractNumId w:val="17"/>
    <w:lvlOverride w:ilvl="0">
      <w:startOverride w:val="1"/>
    </w:lvlOverride>
  </w:num>
  <w:num w:numId="17" w16cid:durableId="1221019378">
    <w:abstractNumId w:val="17"/>
    <w:lvlOverride w:ilvl="0">
      <w:startOverride w:val="1"/>
    </w:lvlOverride>
  </w:num>
  <w:num w:numId="18" w16cid:durableId="1413963211">
    <w:abstractNumId w:val="17"/>
    <w:lvlOverride w:ilvl="0">
      <w:startOverride w:val="1"/>
    </w:lvlOverride>
  </w:num>
  <w:num w:numId="19" w16cid:durableId="2098136559">
    <w:abstractNumId w:val="17"/>
    <w:lvlOverride w:ilvl="0">
      <w:startOverride w:val="1"/>
    </w:lvlOverride>
  </w:num>
  <w:num w:numId="20" w16cid:durableId="826362911">
    <w:abstractNumId w:val="10"/>
  </w:num>
  <w:num w:numId="21" w16cid:durableId="1660379342">
    <w:abstractNumId w:val="11"/>
  </w:num>
  <w:num w:numId="22" w16cid:durableId="2063357384">
    <w:abstractNumId w:val="15"/>
  </w:num>
  <w:num w:numId="23" w16cid:durableId="403534458">
    <w:abstractNumId w:val="12"/>
  </w:num>
  <w:num w:numId="24" w16cid:durableId="2014525846">
    <w:abstractNumId w:val="18"/>
  </w:num>
  <w:num w:numId="25" w16cid:durableId="733813441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0D5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3EC1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19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138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2023-10-17T06:15:00Z</cp:lastPrinted>
  <dcterms:created xsi:type="dcterms:W3CDTF">2023-10-17T06:16:00Z</dcterms:created>
  <dcterms:modified xsi:type="dcterms:W3CDTF">2023-10-17T06:16:00Z</dcterms:modified>
</cp:coreProperties>
</file>