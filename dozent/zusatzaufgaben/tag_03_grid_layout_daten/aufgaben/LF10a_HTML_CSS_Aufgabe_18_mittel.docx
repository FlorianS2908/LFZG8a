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65C2E07C" w:rsidR="00B50B6B" w:rsidRPr="00AD1180" w:rsidRDefault="00B50B6B" w:rsidP="00B50B6B">
      <w:pPr>
        <w:rPr>
          <w:sz w:val="32"/>
          <w:szCs w:val="32"/>
        </w:rPr>
      </w:pPr>
      <w:r w:rsidRPr="00AD1180">
        <w:rPr>
          <w:rStyle w:val="Fett"/>
          <w:sz w:val="32"/>
          <w:szCs w:val="32"/>
        </w:rPr>
        <w:t>Aufgabe 1</w:t>
      </w:r>
      <w:r w:rsidR="00AD1180">
        <w:rPr>
          <w:rStyle w:val="Fett"/>
          <w:sz w:val="32"/>
          <w:szCs w:val="32"/>
        </w:rPr>
        <w:t>8</w:t>
      </w:r>
      <w:r w:rsidRPr="00AD1180">
        <w:rPr>
          <w:rStyle w:val="Fett"/>
          <w:sz w:val="32"/>
          <w:szCs w:val="32"/>
        </w:rPr>
        <w:t xml:space="preserve"> (Mittel):</w:t>
      </w:r>
      <w:r w:rsidRPr="00AD1180">
        <w:rPr>
          <w:sz w:val="32"/>
          <w:szCs w:val="32"/>
        </w:rPr>
        <w:t xml:space="preserve"> </w:t>
      </w:r>
    </w:p>
    <w:p w14:paraId="0A37F673" w14:textId="4A48D2B5" w:rsidR="00AB0F43" w:rsidRPr="00AD1180" w:rsidRDefault="00AD1180" w:rsidP="00AD1180">
      <w:pPr>
        <w:rPr>
          <w:sz w:val="32"/>
          <w:szCs w:val="32"/>
        </w:rPr>
      </w:pPr>
      <w:r w:rsidRPr="00AD1180">
        <w:rPr>
          <w:sz w:val="32"/>
          <w:szCs w:val="32"/>
        </w:rPr>
        <w:t>Erstellen Sie eine HTML-Tabelle, die Daten von einem JSON-Datensatz anzeigt. Laden Sie den JSON-Datensatz mit JavaScript und füllen Sie die Tabelle dynamisch.</w:t>
      </w:r>
    </w:p>
    <w:sectPr w:rsidR="00AB0F43" w:rsidRPr="00AD1180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B316A" w14:textId="77777777" w:rsidR="003E4EB3" w:rsidRPr="003A2A29" w:rsidRDefault="003E4EB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FFD7A1E" w14:textId="77777777" w:rsidR="003E4EB3" w:rsidRPr="003A2A29" w:rsidRDefault="003E4EB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F724F" w14:textId="77777777" w:rsidR="003E4EB3" w:rsidRPr="003A2A29" w:rsidRDefault="003E4EB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FCE25D6" w14:textId="77777777" w:rsidR="003E4EB3" w:rsidRPr="003A2A29" w:rsidRDefault="003E4EB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3621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901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59E7"/>
    <w:rsid w:val="003D7B90"/>
    <w:rsid w:val="003E4EB3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226E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1180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24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180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2023-10-16T06:27:00Z</cp:lastPrinted>
  <dcterms:created xsi:type="dcterms:W3CDTF">2023-10-16T06:28:00Z</dcterms:created>
  <dcterms:modified xsi:type="dcterms:W3CDTF">2023-10-16T06:28:00Z</dcterms:modified>
</cp:coreProperties>
</file>