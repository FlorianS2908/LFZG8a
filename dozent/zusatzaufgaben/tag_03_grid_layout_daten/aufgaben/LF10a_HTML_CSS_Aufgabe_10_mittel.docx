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6884AEA8" w:rsidR="00B50B6B" w:rsidRDefault="00B50B6B" w:rsidP="00B50B6B">
      <w:pPr>
        <w:rPr>
          <w:sz w:val="32"/>
          <w:szCs w:val="32"/>
        </w:rPr>
      </w:pPr>
      <w:r w:rsidRPr="00B50B6B">
        <w:rPr>
          <w:rStyle w:val="Fett"/>
          <w:sz w:val="32"/>
          <w:szCs w:val="32"/>
        </w:rPr>
        <w:t>Aufgabe 1</w:t>
      </w:r>
      <w:r>
        <w:rPr>
          <w:rStyle w:val="Fett"/>
          <w:sz w:val="32"/>
          <w:szCs w:val="32"/>
        </w:rPr>
        <w:t>0</w:t>
      </w:r>
      <w:r w:rsidRPr="00B50B6B">
        <w:rPr>
          <w:rStyle w:val="Fett"/>
          <w:sz w:val="32"/>
          <w:szCs w:val="32"/>
        </w:rPr>
        <w:t xml:space="preserve"> (Mittel):</w:t>
      </w:r>
      <w:r w:rsidRPr="00B50B6B">
        <w:rPr>
          <w:sz w:val="32"/>
          <w:szCs w:val="32"/>
        </w:rPr>
        <w:t xml:space="preserve"> </w:t>
      </w:r>
    </w:p>
    <w:p w14:paraId="0A37F673" w14:textId="63198B7B" w:rsidR="00AB0F43" w:rsidRPr="00B50B6B" w:rsidRDefault="00B50B6B" w:rsidP="00B50B6B">
      <w:pPr>
        <w:rPr>
          <w:sz w:val="32"/>
          <w:szCs w:val="32"/>
        </w:rPr>
      </w:pPr>
      <w:r w:rsidRPr="00B50B6B">
        <w:rPr>
          <w:sz w:val="32"/>
          <w:szCs w:val="32"/>
        </w:rPr>
        <w:t>Erstellen Sie eine HTML-Tabelle mit 5 Zeilen und 3 Spalten und füllen Sie sie mit beliebigen Daten.</w:t>
      </w:r>
    </w:p>
    <w:sectPr w:rsidR="00AB0F43" w:rsidRPr="00B50B6B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0E382" w14:textId="77777777" w:rsidR="009A1DD0" w:rsidRPr="003A2A29" w:rsidRDefault="009A1DD0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1FCAF947" w14:textId="77777777" w:rsidR="009A1DD0" w:rsidRPr="003A2A29" w:rsidRDefault="009A1DD0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EB105" w14:textId="77777777" w:rsidR="009A1DD0" w:rsidRPr="003A2A29" w:rsidRDefault="009A1DD0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8DDA9ED" w14:textId="77777777" w:rsidR="009A1DD0" w:rsidRPr="003A2A29" w:rsidRDefault="009A1DD0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1DD0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121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2023-10-16T06:10:00Z</cp:lastPrinted>
  <dcterms:created xsi:type="dcterms:W3CDTF">2023-10-16T06:22:00Z</dcterms:created>
  <dcterms:modified xsi:type="dcterms:W3CDTF">2023-10-16T06:22:00Z</dcterms:modified>
</cp:coreProperties>
</file>